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F841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F3F91B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4C59A2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0BB7BC5D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2C1E85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000354-2026/CC1-APELACION</w:t>
      </w:r>
    </w:p>
    <w:p w14:paraId="03FC3AE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FAF6D41" w14:textId="77777777" w:rsidTr="004F158F">
        <w:trPr>
          <w:trHeight w:val="987"/>
        </w:trPr>
        <w:tc>
          <w:tcPr>
            <w:tcW w:w="3684" w:type="dxa"/>
          </w:tcPr>
          <w:p w14:paraId="7E6CD18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26469718</w:t>
            </w:r>
          </w:p>
        </w:tc>
      </w:tr>
    </w:tbl>
    <w:p w14:paraId="77FF337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4659EA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983C7B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F9215B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25803F1" w14:textId="7688F601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159C1523" w14:textId="77777777" w:rsidR="00A90F1B" w:rsidRPr="003002FA" w:rsidRDefault="00E7361C">
      <w:pPr>
        <w:jc w:val="both"/>
        <w:rPr>
          <w:rFonts w:ascii="Arial Narrow" w:hAnsi="Arial Narrow" w:cs="Arial"/>
          <w:b/>
          <w:bCs/>
          <w:sz w:val="22"/>
          <w:szCs w:val="22"/>
          <w:lang w:val="pt-PT"/>
        </w:rPr>
      </w:pPr>
      <w:r w:rsidRPr="003002FA">
        <w:rPr>
          <w:rFonts w:ascii="Arial Narrow" w:hAnsi="Arial Narrow" w:cs="Arial"/>
          <w:b/>
          <w:bCs/>
          <w:sz w:val="22"/>
          <w:szCs w:val="22"/>
          <w:lang w:val="pt-PT"/>
        </w:rPr>
        <w:t>ERICK MIGUEL    DIAZ  SANCHEZ</w:t>
      </w:r>
    </w:p>
    <w:p w14:paraId="7958E78C" w14:textId="62BA759D" w:rsidR="00A90F1B" w:rsidRPr="003002FA" w:rsidRDefault="00E7361C" w:rsidP="003002F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3002FA">
        <w:rPr>
          <w:rFonts w:ascii="Arial Narrow" w:hAnsi="Arial Narrow" w:cs="Arial"/>
          <w:sz w:val="22"/>
          <w:szCs w:val="22"/>
          <w:lang w:val="pt-PT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19201B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2B7D5C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*2026-CC1-N023456*</w:t>
            </w:r>
          </w:p>
        </w:tc>
      </w:tr>
    </w:tbl>
    <w:p w14:paraId="1957FCE8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F8E11B1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849A31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C02A9D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D3B241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0E4E8DE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8C643F3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B0BF4AF" w14:textId="77777777" w:rsidR="0002565E" w:rsidRPr="00C85E9A" w:rsidRDefault="0002565E" w:rsidP="000256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4B6CDD0" w14:textId="77777777" w:rsidR="0002565E" w:rsidRPr="00C85E9A" w:rsidRDefault="0002565E" w:rsidP="000256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402A883" w14:textId="77777777" w:rsidR="0002565E" w:rsidRPr="00C85E9A" w:rsidRDefault="0002565E" w:rsidP="000256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15077E7D" w14:textId="77777777" w:rsidR="0002565E" w:rsidRPr="006F39B7" w:rsidRDefault="0002565E" w:rsidP="0002565E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4E74B0C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DAD8AA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35ACAE10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C9E78A6" w14:textId="6A16C4F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02565E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02565E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687542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0B4C39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1C187F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88A33C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8F1F8DF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6316208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5E53BBB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F8A925E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21DE23C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F7CF99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87F7E4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E1B553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9A0CB1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49AE" w14:textId="77777777" w:rsidR="001F64E4" w:rsidRDefault="001F64E4">
      <w:r>
        <w:separator/>
      </w:r>
    </w:p>
  </w:endnote>
  <w:endnote w:type="continuationSeparator" w:id="0">
    <w:p w14:paraId="3AE9D41A" w14:textId="77777777" w:rsidR="001F64E4" w:rsidRDefault="001F6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EBB5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609687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DE4E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0906" w14:textId="77777777" w:rsidR="001F64E4" w:rsidRDefault="001F64E4">
      <w:r>
        <w:separator/>
      </w:r>
    </w:p>
  </w:footnote>
  <w:footnote w:type="continuationSeparator" w:id="0">
    <w:p w14:paraId="7A200313" w14:textId="77777777" w:rsidR="001F64E4" w:rsidRDefault="001F6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E299" w14:textId="77777777" w:rsidR="003002FA" w:rsidRDefault="003002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CFBA91A" w14:textId="77777777" w:rsidR="003002FA" w:rsidRDefault="003002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0205EFC" w14:textId="77777777" w:rsidR="003002FA" w:rsidRDefault="003002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2516AFA" w14:textId="77777777" w:rsidR="003002FA" w:rsidRDefault="003002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93E4638" w14:textId="34E8CEC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518C1D6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1D1135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CE0FB2E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42329">
    <w:abstractNumId w:val="1"/>
  </w:num>
  <w:num w:numId="2" w16cid:durableId="135875981">
    <w:abstractNumId w:val="4"/>
  </w:num>
  <w:num w:numId="3" w16cid:durableId="1588999298">
    <w:abstractNumId w:val="1"/>
  </w:num>
  <w:num w:numId="4" w16cid:durableId="55857112">
    <w:abstractNumId w:val="4"/>
  </w:num>
  <w:num w:numId="5" w16cid:durableId="1640571350">
    <w:abstractNumId w:val="5"/>
  </w:num>
  <w:num w:numId="6" w16cid:durableId="240601388">
    <w:abstractNumId w:val="3"/>
  </w:num>
  <w:num w:numId="7" w16cid:durableId="561911035">
    <w:abstractNumId w:val="2"/>
  </w:num>
  <w:num w:numId="8" w16cid:durableId="256406736">
    <w:abstractNumId w:val="6"/>
  </w:num>
  <w:num w:numId="9" w16cid:durableId="122810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2565E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1F64E4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02FA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E1B85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58BFCA2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2026-06-05T20:00:00Z</dcterms:modified>
</cp:coreProperties>
</file>