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3C29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8E3BCA7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3C8F849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abril de 2026</w:t>
      </w:r>
    </w:p>
    <w:p w14:paraId="6FE9C309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75EC2B26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000020-2026/CC1-APELACION</w:t>
      </w:r>
    </w:p>
    <w:p w14:paraId="00404CD1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001483-2025/PS1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5F3C5770" w14:textId="77777777" w:rsidTr="004F158F">
        <w:trPr>
          <w:trHeight w:val="987"/>
        </w:trPr>
        <w:tc>
          <w:tcPr>
            <w:tcW w:w="3684" w:type="dxa"/>
          </w:tcPr>
          <w:p w14:paraId="3DCF92B7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26417782</w:t>
            </w:r>
          </w:p>
        </w:tc>
      </w:tr>
    </w:tbl>
    <w:p w14:paraId="28F34D90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18F35A0B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AD20B7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70EF2A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37EE3E1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05F8FD0B" w14:textId="4095370E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RIMAC SEGUROS Y REASEGUROS</w:t>
      </w:r>
      <w:r w:rsidR="00C43C88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55C1D9EA" w14:textId="5C88067B" w:rsidR="00A90F1B" w:rsidRPr="00C43C88" w:rsidRDefault="00E7361C" w:rsidP="00C43C88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C43C88">
        <w:rPr>
          <w:rFonts w:ascii="Arial Narrow" w:hAnsi="Arial Narrow" w:cs="Arial"/>
          <w:sz w:val="22"/>
          <w:szCs w:val="22"/>
          <w:lang w:val="pt-PT"/>
        </w:rPr>
        <w:t>CORREO-E CASILLA@ER.COM.PE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72D64CB3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8D1C745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*2026-CC1-N017334*</w:t>
            </w:r>
          </w:p>
        </w:tc>
      </w:tr>
    </w:tbl>
    <w:p w14:paraId="2249566E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728586E9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07958764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0E77CCCA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4F82379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5E759460" w14:textId="77777777" w:rsidR="00B9040A" w:rsidRPr="00C43C88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C43C88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401A2FD9" w14:textId="77777777" w:rsidR="00662CD3" w:rsidRPr="00C43C88" w:rsidRDefault="00662CD3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13B937A8" w14:textId="77777777" w:rsidR="005D218C" w:rsidRPr="00C85E9A" w:rsidRDefault="005D218C" w:rsidP="005D218C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4398E4E0" w14:textId="77777777" w:rsidR="005D218C" w:rsidRPr="00C85E9A" w:rsidRDefault="005D218C" w:rsidP="005D218C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5B912BBB" w14:textId="77777777" w:rsidR="005D218C" w:rsidRPr="00C85E9A" w:rsidRDefault="005D218C" w:rsidP="005D218C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6B479446" w14:textId="77777777" w:rsidR="005D218C" w:rsidRPr="006F39B7" w:rsidRDefault="005D218C" w:rsidP="005D218C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2554FBE3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485001EA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40664EAA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2FE4B5BD" w14:textId="42AAAACB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C43C88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C43C88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0BDCF789" w14:textId="54952FA7" w:rsidR="00EB6D83" w:rsidRDefault="00C43C88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43C88">
        <w:rPr>
          <w:rFonts w:ascii="Arial Narrow" w:hAnsi="Arial Narrow" w:cs="Arial"/>
          <w:noProof/>
          <w:sz w:val="20"/>
          <w:szCs w:val="20"/>
        </w:rPr>
        <w:t>Copia del escrito del 18 de noviembre de 2025</w:t>
      </w:r>
      <w:r w:rsidR="00EB6D83">
        <w:rPr>
          <w:rFonts w:ascii="Arial Narrow" w:hAnsi="Arial Narrow" w:cs="Arial"/>
          <w:noProof/>
          <w:sz w:val="20"/>
          <w:szCs w:val="20"/>
        </w:rPr>
        <w:t xml:space="preserve"> </w:t>
      </w:r>
      <w:r w:rsidRPr="00C43C88">
        <w:rPr>
          <w:rFonts w:ascii="Arial Narrow" w:hAnsi="Arial Narrow" w:cs="Arial"/>
          <w:noProof/>
          <w:sz w:val="20"/>
          <w:szCs w:val="20"/>
        </w:rPr>
        <w:t>presentado por la parte denunciante (</w:t>
      </w:r>
      <w:r w:rsidR="00626F0C">
        <w:rPr>
          <w:rFonts w:ascii="Arial Narrow" w:hAnsi="Arial Narrow" w:cs="Arial"/>
          <w:noProof/>
          <w:sz w:val="20"/>
          <w:szCs w:val="20"/>
        </w:rPr>
        <w:t>10</w:t>
      </w:r>
      <w:r w:rsidRPr="00C43C88">
        <w:rPr>
          <w:rFonts w:ascii="Arial Narrow" w:hAnsi="Arial Narrow" w:cs="Arial"/>
          <w:noProof/>
          <w:sz w:val="20"/>
          <w:szCs w:val="20"/>
        </w:rPr>
        <w:t xml:space="preserve"> fojas)</w:t>
      </w:r>
      <w:r w:rsidR="00EB6D83">
        <w:rPr>
          <w:rFonts w:ascii="Arial Narrow" w:hAnsi="Arial Narrow" w:cs="Arial"/>
          <w:noProof/>
          <w:sz w:val="20"/>
          <w:szCs w:val="20"/>
        </w:rPr>
        <w:t>.</w:t>
      </w:r>
    </w:p>
    <w:p w14:paraId="05328D37" w14:textId="61AE87BE" w:rsidR="00EB6D83" w:rsidRDefault="00EB6D83" w:rsidP="00EB6D83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43C88">
        <w:rPr>
          <w:rFonts w:ascii="Arial Narrow" w:hAnsi="Arial Narrow" w:cs="Arial"/>
          <w:noProof/>
          <w:sz w:val="20"/>
          <w:szCs w:val="20"/>
        </w:rPr>
        <w:t xml:space="preserve">Copia </w:t>
      </w:r>
      <w:r>
        <w:rPr>
          <w:rFonts w:ascii="Arial Narrow" w:hAnsi="Arial Narrow" w:cs="Arial"/>
          <w:noProof/>
          <w:sz w:val="20"/>
          <w:szCs w:val="20"/>
        </w:rPr>
        <w:t>de los</w:t>
      </w:r>
      <w:r w:rsidRPr="00C43C88">
        <w:rPr>
          <w:rFonts w:ascii="Arial Narrow" w:hAnsi="Arial Narrow" w:cs="Arial"/>
          <w:noProof/>
          <w:sz w:val="20"/>
          <w:szCs w:val="20"/>
        </w:rPr>
        <w:t xml:space="preserve"> escrito</w:t>
      </w:r>
      <w:r>
        <w:rPr>
          <w:rFonts w:ascii="Arial Narrow" w:hAnsi="Arial Narrow" w:cs="Arial"/>
          <w:noProof/>
          <w:sz w:val="20"/>
          <w:szCs w:val="20"/>
        </w:rPr>
        <w:t>s</w:t>
      </w:r>
      <w:r w:rsidRPr="00C43C88">
        <w:rPr>
          <w:rFonts w:ascii="Arial Narrow" w:hAnsi="Arial Narrow" w:cs="Arial"/>
          <w:noProof/>
          <w:sz w:val="20"/>
          <w:szCs w:val="20"/>
        </w:rPr>
        <w:t xml:space="preserve"> del 31 de marzo</w:t>
      </w:r>
      <w:r w:rsidR="00B242D4" w:rsidRPr="00B242D4">
        <w:rPr>
          <w:rFonts w:ascii="Arial Narrow" w:hAnsi="Arial Narrow" w:cs="Arial"/>
          <w:noProof/>
          <w:sz w:val="20"/>
          <w:szCs w:val="20"/>
        </w:rPr>
        <w:t xml:space="preserve"> </w:t>
      </w:r>
      <w:r w:rsidR="00B242D4" w:rsidRPr="00C43C88">
        <w:rPr>
          <w:rFonts w:ascii="Arial Narrow" w:hAnsi="Arial Narrow" w:cs="Arial"/>
          <w:noProof/>
          <w:sz w:val="20"/>
          <w:szCs w:val="20"/>
        </w:rPr>
        <w:t>de 2026</w:t>
      </w:r>
      <w:r w:rsidRPr="00C43C88">
        <w:rPr>
          <w:rFonts w:ascii="Arial Narrow" w:hAnsi="Arial Narrow" w:cs="Arial"/>
          <w:noProof/>
          <w:sz w:val="20"/>
          <w:szCs w:val="20"/>
        </w:rPr>
        <w:t xml:space="preserve"> presentado</w:t>
      </w:r>
      <w:r>
        <w:rPr>
          <w:rFonts w:ascii="Arial Narrow" w:hAnsi="Arial Narrow" w:cs="Arial"/>
          <w:noProof/>
          <w:sz w:val="20"/>
          <w:szCs w:val="20"/>
        </w:rPr>
        <w:t>s</w:t>
      </w:r>
      <w:r w:rsidRPr="00C43C88">
        <w:rPr>
          <w:rFonts w:ascii="Arial Narrow" w:hAnsi="Arial Narrow" w:cs="Arial"/>
          <w:noProof/>
          <w:sz w:val="20"/>
          <w:szCs w:val="20"/>
        </w:rPr>
        <w:t xml:space="preserve"> por la parte denunciante (</w:t>
      </w:r>
      <w:r w:rsidR="00626F0C">
        <w:rPr>
          <w:rFonts w:ascii="Arial Narrow" w:hAnsi="Arial Narrow" w:cs="Arial"/>
          <w:noProof/>
          <w:sz w:val="20"/>
          <w:szCs w:val="20"/>
        </w:rPr>
        <w:t>68</w:t>
      </w:r>
      <w:r w:rsidRPr="00C43C88">
        <w:rPr>
          <w:rFonts w:ascii="Arial Narrow" w:hAnsi="Arial Narrow" w:cs="Arial"/>
          <w:noProof/>
          <w:sz w:val="20"/>
          <w:szCs w:val="20"/>
        </w:rPr>
        <w:t xml:space="preserve"> 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6FA922A5" w14:textId="2C34DACC" w:rsidR="00C43C88" w:rsidRDefault="00EB6D83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43C88">
        <w:rPr>
          <w:rFonts w:ascii="Arial Narrow" w:hAnsi="Arial Narrow" w:cs="Arial"/>
          <w:noProof/>
          <w:sz w:val="20"/>
          <w:szCs w:val="20"/>
        </w:rPr>
        <w:t>Copia del escrito del 10 de abril de 2026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C43C88">
        <w:rPr>
          <w:rFonts w:ascii="Arial Narrow" w:hAnsi="Arial Narrow" w:cs="Arial"/>
          <w:noProof/>
          <w:sz w:val="20"/>
          <w:szCs w:val="20"/>
        </w:rPr>
        <w:t>presentado por la parte denunciante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 w:rsidRPr="00C43C88">
        <w:rPr>
          <w:rFonts w:ascii="Arial Narrow" w:hAnsi="Arial Narrow" w:cs="Arial"/>
          <w:noProof/>
          <w:sz w:val="20"/>
          <w:szCs w:val="20"/>
        </w:rPr>
        <w:t>(</w:t>
      </w:r>
      <w:r w:rsidR="00626F0C">
        <w:rPr>
          <w:rFonts w:ascii="Arial Narrow" w:hAnsi="Arial Narrow" w:cs="Arial"/>
          <w:noProof/>
          <w:sz w:val="20"/>
          <w:szCs w:val="20"/>
        </w:rPr>
        <w:t>18</w:t>
      </w:r>
      <w:r w:rsidRPr="00C43C88">
        <w:rPr>
          <w:rFonts w:ascii="Arial Narrow" w:hAnsi="Arial Narrow" w:cs="Arial"/>
          <w:noProof/>
          <w:sz w:val="20"/>
          <w:szCs w:val="20"/>
        </w:rPr>
        <w:t xml:space="preserve"> 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7589D482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3AA7D42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E941488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8A166CE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1E49128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32F193F3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8C5A412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51343BBA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5BE42BB4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5B6D9020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153EFF82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3E5CF" w14:textId="77777777" w:rsidR="0005693B" w:rsidRDefault="0005693B">
      <w:r>
        <w:separator/>
      </w:r>
    </w:p>
  </w:endnote>
  <w:endnote w:type="continuationSeparator" w:id="0">
    <w:p w14:paraId="2A06701B" w14:textId="77777777" w:rsidR="0005693B" w:rsidRDefault="00056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2251B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5763BFA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5E223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2B6E7" w14:textId="77777777" w:rsidR="0005693B" w:rsidRDefault="0005693B">
      <w:r>
        <w:separator/>
      </w:r>
    </w:p>
  </w:footnote>
  <w:footnote w:type="continuationSeparator" w:id="0">
    <w:p w14:paraId="70C8910B" w14:textId="77777777" w:rsidR="0005693B" w:rsidRDefault="00056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A2C39" w14:textId="77777777" w:rsidR="00C43C88" w:rsidRDefault="00C43C8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BF4B608" w14:textId="77777777" w:rsidR="00C43C88" w:rsidRDefault="00C43C8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BA0FDAA" w14:textId="77777777" w:rsidR="00C43C88" w:rsidRDefault="00C43C8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66698B3" w14:textId="77777777" w:rsidR="00C43C88" w:rsidRDefault="00C43C8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AFE8478" w14:textId="0A3034CF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012CC311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2D4423FD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2A257F53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473285">
    <w:abstractNumId w:val="1"/>
  </w:num>
  <w:num w:numId="2" w16cid:durableId="1780368905">
    <w:abstractNumId w:val="4"/>
  </w:num>
  <w:num w:numId="3" w16cid:durableId="1572304985">
    <w:abstractNumId w:val="1"/>
  </w:num>
  <w:num w:numId="4" w16cid:durableId="921139423">
    <w:abstractNumId w:val="4"/>
  </w:num>
  <w:num w:numId="5" w16cid:durableId="1689676470">
    <w:abstractNumId w:val="5"/>
  </w:num>
  <w:num w:numId="6" w16cid:durableId="2088729002">
    <w:abstractNumId w:val="3"/>
  </w:num>
  <w:num w:numId="7" w16cid:durableId="2128112255">
    <w:abstractNumId w:val="2"/>
  </w:num>
  <w:num w:numId="8" w16cid:durableId="1951282008">
    <w:abstractNumId w:val="6"/>
  </w:num>
  <w:num w:numId="9" w16cid:durableId="132593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5693B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457F8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82D35"/>
    <w:rsid w:val="00591A56"/>
    <w:rsid w:val="005A6126"/>
    <w:rsid w:val="005A6375"/>
    <w:rsid w:val="005B20A1"/>
    <w:rsid w:val="005D218C"/>
    <w:rsid w:val="005E5DF3"/>
    <w:rsid w:val="005E6B5A"/>
    <w:rsid w:val="005F221E"/>
    <w:rsid w:val="005F2F86"/>
    <w:rsid w:val="00626F0C"/>
    <w:rsid w:val="006527B2"/>
    <w:rsid w:val="00662CD3"/>
    <w:rsid w:val="006D500C"/>
    <w:rsid w:val="006F6BF5"/>
    <w:rsid w:val="00713651"/>
    <w:rsid w:val="00731106"/>
    <w:rsid w:val="00740FC8"/>
    <w:rsid w:val="007515C6"/>
    <w:rsid w:val="0075654B"/>
    <w:rsid w:val="00761278"/>
    <w:rsid w:val="0076629C"/>
    <w:rsid w:val="007A7F0C"/>
    <w:rsid w:val="007B4C38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1801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242D4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E3047"/>
    <w:rsid w:val="00BF541C"/>
    <w:rsid w:val="00C217D0"/>
    <w:rsid w:val="00C25F81"/>
    <w:rsid w:val="00C4298B"/>
    <w:rsid w:val="00C43C88"/>
    <w:rsid w:val="00C57574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B6D83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E2B3E78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  <w:style w:type="character" w:styleId="Refdecomentario">
    <w:name w:val="annotation reference"/>
    <w:basedOn w:val="Fuentedeprrafopredeter"/>
    <w:semiHidden/>
    <w:unhideWhenUsed/>
    <w:rsid w:val="00C57574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C5757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C57574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C5757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C57574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66</TotalTime>
  <Pages>1</Pages>
  <Words>269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29</cp:revision>
  <dcterms:created xsi:type="dcterms:W3CDTF">2017-09-08T19:50:00Z</dcterms:created>
  <dcterms:modified xsi:type="dcterms:W3CDTF">2026-05-04T23:14:00Z</dcterms:modified>
</cp:coreProperties>
</file>