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6CC7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1037D7F3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9644DF5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280F9130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841A877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000742-2026/CC1-APELACION</w:t>
      </w:r>
    </w:p>
    <w:p w14:paraId="09E8C8C2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000426-2026/PS1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060F1214" w14:textId="77777777" w:rsidTr="004F158F">
        <w:trPr>
          <w:trHeight w:val="987"/>
        </w:trPr>
        <w:tc>
          <w:tcPr>
            <w:tcW w:w="3684" w:type="dxa"/>
          </w:tcPr>
          <w:p w14:paraId="426A60C4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26488012</w:t>
            </w:r>
          </w:p>
        </w:tc>
      </w:tr>
    </w:tbl>
    <w:p w14:paraId="0B3538B3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13CCDDA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5612DF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C2CF05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30DE9E4" w14:textId="76CA155B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17D29C08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JONATHAN JOEL GUTIERREZ ZAVALETA</w:t>
      </w:r>
    </w:p>
    <w:p w14:paraId="1904BB0A" w14:textId="4C379AC0" w:rsidR="00A90F1B" w:rsidRPr="009A22D2" w:rsidRDefault="00E7361C" w:rsidP="009A22D2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PROCESOSNOTIFICACIONES268@GMAIL.COM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21B8326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5881F09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*2026-CC1-N039085*</w:t>
            </w:r>
          </w:p>
        </w:tc>
      </w:tr>
    </w:tbl>
    <w:p w14:paraId="64830B57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256EDD6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2BEEED6E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081761C4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40E56A7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51EEBDB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7E4B0A52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1FD7DCDC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223F7B88" w14:textId="77777777" w:rsidR="00A87A4A" w:rsidRPr="0093144F" w:rsidRDefault="00A87A4A" w:rsidP="00A87A4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7872CC45" w14:textId="77777777" w:rsidR="00A87A4A" w:rsidRPr="0093144F" w:rsidRDefault="00A87A4A" w:rsidP="00A87A4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67137849" w14:textId="77777777" w:rsidR="00A87A4A" w:rsidRDefault="00A87A4A" w:rsidP="00A87A4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70FA8738" w14:textId="77777777" w:rsidR="00A87A4A" w:rsidRPr="00F773C9" w:rsidRDefault="00A87A4A" w:rsidP="00A87A4A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0304D8EF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6C02ED76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475CC141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4C6EAF0F" w14:textId="4A7C7F66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9A22D2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9A22D2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4D3EA12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6B817D2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F76D345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C93BAD5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2A736322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7A4C2474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27AEDC74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561F7FEF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117BCF2A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55C741D8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835CF2A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35953FA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34F76FDE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05306" w14:textId="77777777" w:rsidR="00EA39AF" w:rsidRDefault="00EA39AF">
      <w:r>
        <w:separator/>
      </w:r>
    </w:p>
  </w:endnote>
  <w:endnote w:type="continuationSeparator" w:id="0">
    <w:p w14:paraId="57A78C1F" w14:textId="77777777" w:rsidR="00EA39AF" w:rsidRDefault="00EA3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2036E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C1A4F48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B59E8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F3608" w14:textId="77777777" w:rsidR="00EA39AF" w:rsidRDefault="00EA39AF">
      <w:r>
        <w:separator/>
      </w:r>
    </w:p>
  </w:footnote>
  <w:footnote w:type="continuationSeparator" w:id="0">
    <w:p w14:paraId="4A4F0149" w14:textId="77777777" w:rsidR="00EA39AF" w:rsidRDefault="00EA3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73548" w14:textId="77777777" w:rsidR="009A22D2" w:rsidRDefault="009A22D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A141F9D" w14:textId="77777777" w:rsidR="009A22D2" w:rsidRDefault="009A22D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523653A" w14:textId="77777777" w:rsidR="009A22D2" w:rsidRDefault="009A22D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816DF9F" w14:textId="77777777" w:rsidR="009A22D2" w:rsidRDefault="009A22D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E80F1B7" w14:textId="59EF3025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63C5E826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A67DE95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DD2DFBB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592122">
    <w:abstractNumId w:val="1"/>
  </w:num>
  <w:num w:numId="2" w16cid:durableId="1058743903">
    <w:abstractNumId w:val="4"/>
  </w:num>
  <w:num w:numId="3" w16cid:durableId="454059246">
    <w:abstractNumId w:val="1"/>
  </w:num>
  <w:num w:numId="4" w16cid:durableId="651328323">
    <w:abstractNumId w:val="4"/>
  </w:num>
  <w:num w:numId="5" w16cid:durableId="1739129795">
    <w:abstractNumId w:val="5"/>
  </w:num>
  <w:num w:numId="6" w16cid:durableId="1726367592">
    <w:abstractNumId w:val="3"/>
  </w:num>
  <w:num w:numId="7" w16cid:durableId="1943106458">
    <w:abstractNumId w:val="2"/>
  </w:num>
  <w:num w:numId="8" w16cid:durableId="568152685">
    <w:abstractNumId w:val="6"/>
  </w:num>
  <w:num w:numId="9" w16cid:durableId="186505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5201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65317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A22D2"/>
    <w:rsid w:val="009B671B"/>
    <w:rsid w:val="009B67C5"/>
    <w:rsid w:val="009C6AB3"/>
    <w:rsid w:val="009D6431"/>
    <w:rsid w:val="00A30F2E"/>
    <w:rsid w:val="00A336B5"/>
    <w:rsid w:val="00A355D9"/>
    <w:rsid w:val="00A87A4A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39AF"/>
    <w:rsid w:val="00EA4854"/>
    <w:rsid w:val="00EB2884"/>
    <w:rsid w:val="00EC5849"/>
    <w:rsid w:val="00EF3155"/>
    <w:rsid w:val="00F0335A"/>
    <w:rsid w:val="00F03FA3"/>
    <w:rsid w:val="00F105E3"/>
    <w:rsid w:val="00F17BCF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DC17D02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39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2026-09-12T02:16:00Z</dcterms:modified>
</cp:coreProperties>
</file>