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D883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E79F42D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799535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10 de abril de 2026</w:t>
      </w:r>
    </w:p>
    <w:p w14:paraId="401F0726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1620EC8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000017-2026/CC1-APELACION</w:t>
      </w:r>
    </w:p>
    <w:p w14:paraId="29DDB732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001078-2025/PS1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A7ABB0A" w14:textId="77777777" w:rsidTr="004F158F">
        <w:trPr>
          <w:trHeight w:val="987"/>
        </w:trPr>
        <w:tc>
          <w:tcPr>
            <w:tcW w:w="3684" w:type="dxa"/>
          </w:tcPr>
          <w:p w14:paraId="39C9B6E8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26417779</w:t>
            </w:r>
          </w:p>
        </w:tc>
      </w:tr>
    </w:tbl>
    <w:p w14:paraId="216614D9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43A94B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668CA3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D22524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8BA833E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649D6A4" w14:textId="793BCF4A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  <w:r w:rsidR="001B48C4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59BC0162" w14:textId="77777777"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CASILLA@ER.COM.PE</w:t>
      </w:r>
    </w:p>
    <w:p w14:paraId="1C8DE219" w14:textId="5173D992" w:rsidR="00A90F1B" w:rsidRPr="00A336B5" w:rsidRDefault="001B48C4">
      <w:pPr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  <w:u w:val="single"/>
        </w:rPr>
        <w:t xml:space="preserve"> 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BBAEAF1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A27963A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*2026-CC1-N013811*</w:t>
            </w:r>
          </w:p>
        </w:tc>
      </w:tr>
    </w:tbl>
    <w:p w14:paraId="3CD3D80C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26141C8D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C981F0B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22EBD053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D23FA">
        <w:rPr>
          <w:rFonts w:ascii="Arial Narrow" w:hAnsi="Arial Narrow" w:cs="Arial"/>
          <w:sz w:val="22"/>
          <w:szCs w:val="22"/>
        </w:rPr>
        <w:t>Nº</w:t>
      </w:r>
      <w:proofErr w:type="spellEnd"/>
      <w:r w:rsidRPr="00AD23FA">
        <w:rPr>
          <w:rFonts w:ascii="Arial Narrow" w:hAnsi="Arial Narrow" w:cs="Arial"/>
          <w:sz w:val="22"/>
          <w:szCs w:val="22"/>
        </w:rPr>
        <w:t xml:space="preserve">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4BA3C636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4F7D916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6B8197A6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6E101596" w14:textId="77777777" w:rsidR="00556A9F" w:rsidRPr="00C85E9A" w:rsidRDefault="00556A9F" w:rsidP="00556A9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A190E34" w14:textId="77777777" w:rsidR="00556A9F" w:rsidRPr="00C85E9A" w:rsidRDefault="00556A9F" w:rsidP="00556A9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E42E4B1" w14:textId="77777777" w:rsidR="00556A9F" w:rsidRPr="00C85E9A" w:rsidRDefault="00556A9F" w:rsidP="00556A9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574C2142" w14:textId="77777777" w:rsidR="00556A9F" w:rsidRPr="006F39B7" w:rsidRDefault="00556A9F" w:rsidP="00556A9F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5CFE8836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BBC6AD7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765B912B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1DD215F" w14:textId="0921D6E2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1B48C4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122652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B561201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FFD77B1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9E5BE82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DCA48C9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4570C68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588CD975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A83ACE6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E7F388B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1A8FA92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AA19738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4331391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6825B73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1FAFFFA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0B46" w14:textId="77777777" w:rsidR="00F26C14" w:rsidRDefault="00F26C14">
      <w:r>
        <w:separator/>
      </w:r>
    </w:p>
  </w:endnote>
  <w:endnote w:type="continuationSeparator" w:id="0">
    <w:p w14:paraId="71957A56" w14:textId="77777777" w:rsidR="00F26C14" w:rsidRDefault="00F26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D212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D9EB5B4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BA41C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D1752" w14:textId="77777777" w:rsidR="00F26C14" w:rsidRDefault="00F26C14">
      <w:r>
        <w:separator/>
      </w:r>
    </w:p>
  </w:footnote>
  <w:footnote w:type="continuationSeparator" w:id="0">
    <w:p w14:paraId="76410094" w14:textId="77777777" w:rsidR="00F26C14" w:rsidRDefault="00F26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4C94" w14:textId="77777777" w:rsidR="00355273" w:rsidRDefault="0035527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0E8E5D4" w14:textId="77777777" w:rsidR="00355273" w:rsidRDefault="0035527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C25BD58" w14:textId="77777777" w:rsidR="00355273" w:rsidRDefault="0035527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98927BB" w14:textId="77777777" w:rsidR="00355273" w:rsidRDefault="0035527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FEECB73" w14:textId="2EDDAED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6FFE45A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1E827E9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24FFFF8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76889">
    <w:abstractNumId w:val="1"/>
  </w:num>
  <w:num w:numId="2" w16cid:durableId="1917201984">
    <w:abstractNumId w:val="4"/>
  </w:num>
  <w:num w:numId="3" w16cid:durableId="1125123704">
    <w:abstractNumId w:val="1"/>
  </w:num>
  <w:num w:numId="4" w16cid:durableId="2110617139">
    <w:abstractNumId w:val="4"/>
  </w:num>
  <w:num w:numId="5" w16cid:durableId="1059672820">
    <w:abstractNumId w:val="5"/>
  </w:num>
  <w:num w:numId="6" w16cid:durableId="1014842599">
    <w:abstractNumId w:val="3"/>
  </w:num>
  <w:num w:numId="7" w16cid:durableId="326061401">
    <w:abstractNumId w:val="2"/>
  </w:num>
  <w:num w:numId="8" w16cid:durableId="186989924">
    <w:abstractNumId w:val="6"/>
  </w:num>
  <w:num w:numId="9" w16cid:durableId="205731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A06DD"/>
    <w:rsid w:val="000B6250"/>
    <w:rsid w:val="000B6DE3"/>
    <w:rsid w:val="000D2BF2"/>
    <w:rsid w:val="000F30A8"/>
    <w:rsid w:val="00116052"/>
    <w:rsid w:val="00117D97"/>
    <w:rsid w:val="00122652"/>
    <w:rsid w:val="001460E1"/>
    <w:rsid w:val="0015087A"/>
    <w:rsid w:val="00156BD2"/>
    <w:rsid w:val="00195ECA"/>
    <w:rsid w:val="001A54D7"/>
    <w:rsid w:val="001B48C4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0DE5"/>
    <w:rsid w:val="00322688"/>
    <w:rsid w:val="0032388D"/>
    <w:rsid w:val="00326028"/>
    <w:rsid w:val="003507CC"/>
    <w:rsid w:val="00355273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56A9F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47A48"/>
    <w:rsid w:val="007515C6"/>
    <w:rsid w:val="0075654B"/>
    <w:rsid w:val="00761278"/>
    <w:rsid w:val="0076629C"/>
    <w:rsid w:val="00795920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6F20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A2F45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11EA3"/>
    <w:rsid w:val="00E2429B"/>
    <w:rsid w:val="00E42E09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26C14"/>
    <w:rsid w:val="00F55255"/>
    <w:rsid w:val="00F61853"/>
    <w:rsid w:val="00F93F91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4A73CEA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30</cp:revision>
  <cp:lastPrinted>2026-04-13T23:28:00Z</cp:lastPrinted>
  <dcterms:created xsi:type="dcterms:W3CDTF">2017-09-08T19:50:00Z</dcterms:created>
  <dcterms:modified xsi:type="dcterms:W3CDTF">2026-04-13T23:28:00Z</dcterms:modified>
</cp:coreProperties>
</file>