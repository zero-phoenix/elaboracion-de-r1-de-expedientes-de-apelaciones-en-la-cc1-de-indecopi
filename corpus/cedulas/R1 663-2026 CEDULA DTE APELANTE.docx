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48FC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AD7A9AA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E94A87E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7810930E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EE6838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000663-2026/CC1-APELACION</w:t>
      </w:r>
    </w:p>
    <w:p w14:paraId="5C500324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000010-2026/PS1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443D98B" w14:textId="77777777" w:rsidTr="004F158F">
        <w:trPr>
          <w:trHeight w:val="987"/>
        </w:trPr>
        <w:tc>
          <w:tcPr>
            <w:tcW w:w="3684" w:type="dxa"/>
          </w:tcPr>
          <w:p w14:paraId="0495720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26484828</w:t>
            </w:r>
          </w:p>
        </w:tc>
      </w:tr>
    </w:tbl>
    <w:p w14:paraId="69FD9E6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1B1FD3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44C7BE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53B157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6B3D61E" w14:textId="5093FE6F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5C2A0CD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HERNAN RODRIGO MAR PEREZ</w:t>
      </w:r>
    </w:p>
    <w:p w14:paraId="115E56B4" w14:textId="6F8D20D7" w:rsidR="00A90F1B" w:rsidRPr="00B02831" w:rsidRDefault="00E7361C" w:rsidP="00B0283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B02831">
        <w:rPr>
          <w:rFonts w:ascii="Arial Narrow" w:hAnsi="Arial Narrow" w:cs="Arial"/>
          <w:sz w:val="22"/>
          <w:szCs w:val="22"/>
          <w:lang w:val="pt-PT"/>
        </w:rPr>
        <w:t>CORREO-E ROCRIMATIABOGADOS@GMAIL.COM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107DD4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B30FA8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*2026-CC1-N039073*</w:t>
            </w:r>
          </w:p>
        </w:tc>
      </w:tr>
    </w:tbl>
    <w:p w14:paraId="35C14E6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3E99C2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4199DF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25CD5C2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2560F93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AA06374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197DB73C" w14:textId="0A6D86E5" w:rsidR="00B02831" w:rsidRPr="006F39B7" w:rsidRDefault="00B02831" w:rsidP="00B02831">
      <w:pPr>
        <w:rPr>
          <w:rFonts w:ascii="Arial Narrow" w:hAnsi="Arial Narrow" w:cs="Arial"/>
          <w:b/>
          <w:bCs/>
          <w:sz w:val="22"/>
          <w:szCs w:val="22"/>
        </w:rPr>
      </w:pPr>
      <w:r w:rsidRPr="006F39B7">
        <w:rPr>
          <w:rFonts w:ascii="Arial Narrow" w:hAnsi="Arial Narrow" w:cs="Arial"/>
          <w:b/>
          <w:bCs/>
          <w:sz w:val="22"/>
          <w:szCs w:val="22"/>
        </w:rPr>
        <w:t xml:space="preserve">                                                               </w:t>
      </w:r>
    </w:p>
    <w:p w14:paraId="06EB2934" w14:textId="77777777" w:rsidR="00B02831" w:rsidRPr="0093144F" w:rsidRDefault="00B02831" w:rsidP="00B0283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6987068" w14:textId="77777777" w:rsidR="00B02831" w:rsidRPr="0093144F" w:rsidRDefault="00B02831" w:rsidP="00B0283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211D0852" w14:textId="77777777" w:rsidR="00B02831" w:rsidRDefault="00B02831" w:rsidP="00B0283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71D4F0A7" w14:textId="77777777" w:rsidR="00B02831" w:rsidRPr="00F773C9" w:rsidRDefault="00B02831" w:rsidP="00B02831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645360B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DB2922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769D4F5C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BFA6600" w14:textId="2B489ECE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02831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B0283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027BEE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FD47B6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58E776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586AC17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A84BEC1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08887EA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196C822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0D2BB08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F5DDD06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EF52095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CEFDDDB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91ED95A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F850D69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1F79" w14:textId="77777777" w:rsidR="00E1293C" w:rsidRDefault="00E1293C">
      <w:r>
        <w:separator/>
      </w:r>
    </w:p>
  </w:endnote>
  <w:endnote w:type="continuationSeparator" w:id="0">
    <w:p w14:paraId="5744132A" w14:textId="77777777" w:rsidR="00E1293C" w:rsidRDefault="00E1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F9A7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2376158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04A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AE88" w14:textId="77777777" w:rsidR="00E1293C" w:rsidRDefault="00E1293C">
      <w:r>
        <w:separator/>
      </w:r>
    </w:p>
  </w:footnote>
  <w:footnote w:type="continuationSeparator" w:id="0">
    <w:p w14:paraId="63AF291B" w14:textId="77777777" w:rsidR="00E1293C" w:rsidRDefault="00E12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5DC8" w14:textId="77777777" w:rsidR="00B02831" w:rsidRDefault="00B0283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26F8B45" w14:textId="77777777" w:rsidR="00B02831" w:rsidRDefault="00B0283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65A893A" w14:textId="77777777" w:rsidR="00B02831" w:rsidRDefault="00B0283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1E4365C" w14:textId="77777777" w:rsidR="00B02831" w:rsidRDefault="00B0283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B5286D6" w14:textId="0A4F5E60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80B8AAC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DD3B48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DC1D39F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80862">
    <w:abstractNumId w:val="1"/>
  </w:num>
  <w:num w:numId="2" w16cid:durableId="445389406">
    <w:abstractNumId w:val="4"/>
  </w:num>
  <w:num w:numId="3" w16cid:durableId="1099909741">
    <w:abstractNumId w:val="1"/>
  </w:num>
  <w:num w:numId="4" w16cid:durableId="1521703234">
    <w:abstractNumId w:val="4"/>
  </w:num>
  <w:num w:numId="5" w16cid:durableId="642151800">
    <w:abstractNumId w:val="5"/>
  </w:num>
  <w:num w:numId="6" w16cid:durableId="698900181">
    <w:abstractNumId w:val="3"/>
  </w:num>
  <w:num w:numId="7" w16cid:durableId="1619557433">
    <w:abstractNumId w:val="2"/>
  </w:num>
  <w:num w:numId="8" w16cid:durableId="1007713247">
    <w:abstractNumId w:val="6"/>
  </w:num>
  <w:num w:numId="9" w16cid:durableId="176259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66938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2831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1293C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140F4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6D2FD70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31</cp:revision>
  <cp:lastPrinted>2026-09-12T01:01:00Z</cp:lastPrinted>
  <dcterms:created xsi:type="dcterms:W3CDTF">2017-09-08T19:50:00Z</dcterms:created>
  <dcterms:modified xsi:type="dcterms:W3CDTF">2026-09-12T01:01:00Z</dcterms:modified>
</cp:coreProperties>
</file>