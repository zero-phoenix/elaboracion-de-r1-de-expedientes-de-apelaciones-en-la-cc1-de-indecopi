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C1EA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3D46D6FE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1B2B5D3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1FF63A8B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430A6A3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000625-2026/CC1-APELACION</w:t>
      </w:r>
    </w:p>
    <w:p w14:paraId="19758147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000625-2026/PS1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6506B7BB" w14:textId="77777777" w:rsidTr="004F158F">
        <w:trPr>
          <w:trHeight w:val="987"/>
        </w:trPr>
        <w:tc>
          <w:tcPr>
            <w:tcW w:w="3684" w:type="dxa"/>
          </w:tcPr>
          <w:p w14:paraId="4BED2DE6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26483506</w:t>
            </w:r>
          </w:p>
        </w:tc>
      </w:tr>
    </w:tbl>
    <w:p w14:paraId="4DC35F58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5B2D87B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CBC3BA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C49CDD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66A65EF" w14:textId="5ADCB4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0AD5377A" w14:textId="5A73CE85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GIUSSEPPE ALEJANDRO BOGGIO ZEGARRA</w:t>
      </w:r>
    </w:p>
    <w:p w14:paraId="03023E2A" w14:textId="30ABFE26" w:rsidR="00A90F1B" w:rsidRPr="00EA214A" w:rsidRDefault="00E7361C" w:rsidP="00EA214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DC0A89">
        <w:rPr>
          <w:rFonts w:ascii="Arial Narrow" w:hAnsi="Arial Narrow" w:cs="Arial"/>
          <w:sz w:val="22"/>
          <w:szCs w:val="22"/>
          <w:lang w:val="pt-PT"/>
        </w:rPr>
        <w:t>CORREO-E giusseppe_loko@hotmail.com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092F3345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081783FD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*2026-CC1-N039068*</w:t>
            </w:r>
          </w:p>
        </w:tc>
      </w:tr>
    </w:tbl>
    <w:p w14:paraId="72CE8491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77C0AD8E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35CF15B3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4804A45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8AE1588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97CBB6D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012F2735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08FFD13B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173EF125" w14:textId="77777777" w:rsidR="00DC0A89" w:rsidRPr="0093144F" w:rsidRDefault="00DC0A89" w:rsidP="00DC0A8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64B5D761" w14:textId="77777777" w:rsidR="00DC0A89" w:rsidRPr="0093144F" w:rsidRDefault="00DC0A89" w:rsidP="00DC0A8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2F149442" w14:textId="77777777" w:rsidR="00DC0A89" w:rsidRDefault="00DC0A89" w:rsidP="00DC0A89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438870A8" w14:textId="77777777" w:rsidR="00DC0A89" w:rsidRPr="00F773C9" w:rsidRDefault="00DC0A89" w:rsidP="00DC0A89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Comisión de Protección al Consumidor N° 1</w:t>
      </w:r>
    </w:p>
    <w:p w14:paraId="239B7E27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F435445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75049415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4BB1F299" w14:textId="6AA2B78D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EA214A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EA214A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4B4B2E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340CB52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7C4DC7D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64B56C4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334C6F40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C5B1EE2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654C01F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5EBC91BA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32F6D4F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D810FEB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B4C8842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72142D4E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B1B07BE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FBA7C" w14:textId="77777777" w:rsidR="00D54E27" w:rsidRDefault="00D54E27">
      <w:r>
        <w:separator/>
      </w:r>
    </w:p>
  </w:endnote>
  <w:endnote w:type="continuationSeparator" w:id="0">
    <w:p w14:paraId="3EB64D49" w14:textId="77777777" w:rsidR="00D54E27" w:rsidRDefault="00D54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F7607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4AFC835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FC74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4628E" w14:textId="77777777" w:rsidR="00D54E27" w:rsidRDefault="00D54E27">
      <w:r>
        <w:separator/>
      </w:r>
    </w:p>
  </w:footnote>
  <w:footnote w:type="continuationSeparator" w:id="0">
    <w:p w14:paraId="58A71BA6" w14:textId="77777777" w:rsidR="00D54E27" w:rsidRDefault="00D54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1EE7A" w14:textId="77777777" w:rsidR="00EA214A" w:rsidRDefault="00EA214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BE5DBA0" w14:textId="77777777" w:rsidR="00EA214A" w:rsidRDefault="00EA214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2DD97EC" w14:textId="77777777" w:rsidR="00EA214A" w:rsidRDefault="00EA214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4BA8969" w14:textId="77777777" w:rsidR="00EA214A" w:rsidRDefault="00EA214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6DB46CA" w14:textId="7A1A0EE6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3537A281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261F0A7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7259FC93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192386">
    <w:abstractNumId w:val="1"/>
  </w:num>
  <w:num w:numId="2" w16cid:durableId="1731151696">
    <w:abstractNumId w:val="4"/>
  </w:num>
  <w:num w:numId="3" w16cid:durableId="1513953600">
    <w:abstractNumId w:val="1"/>
  </w:num>
  <w:num w:numId="4" w16cid:durableId="455105389">
    <w:abstractNumId w:val="4"/>
  </w:num>
  <w:num w:numId="5" w16cid:durableId="267859113">
    <w:abstractNumId w:val="5"/>
  </w:num>
  <w:num w:numId="6" w16cid:durableId="182328157">
    <w:abstractNumId w:val="3"/>
  </w:num>
  <w:num w:numId="7" w16cid:durableId="1479032559">
    <w:abstractNumId w:val="2"/>
  </w:num>
  <w:num w:numId="8" w16cid:durableId="1703359769">
    <w:abstractNumId w:val="6"/>
  </w:num>
  <w:num w:numId="9" w16cid:durableId="25278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B6902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33F9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54E27"/>
    <w:rsid w:val="00D65FF2"/>
    <w:rsid w:val="00D838DC"/>
    <w:rsid w:val="00D967CF"/>
    <w:rsid w:val="00DA0566"/>
    <w:rsid w:val="00DB7BF5"/>
    <w:rsid w:val="00DC0A89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214A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93CF6DA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2026-09-08T21:30:00Z</dcterms:modified>
</cp:coreProperties>
</file>