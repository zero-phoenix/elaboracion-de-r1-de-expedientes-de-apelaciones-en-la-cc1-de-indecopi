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F5502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4E7CE818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28E0CDAB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30 de abril de 2026</w:t>
      </w:r>
    </w:p>
    <w:p w14:paraId="533ED0A4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2BD71446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000198-2026/CC1-APELACION</w:t>
      </w:r>
    </w:p>
    <w:p w14:paraId="75317C18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001524-2025/PS1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787854AE" w14:textId="77777777" w:rsidTr="004F158F">
        <w:trPr>
          <w:trHeight w:val="987"/>
        </w:trPr>
        <w:tc>
          <w:tcPr>
            <w:tcW w:w="3684" w:type="dxa"/>
          </w:tcPr>
          <w:p w14:paraId="0672AD8B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26457761</w:t>
            </w:r>
          </w:p>
        </w:tc>
      </w:tr>
    </w:tbl>
    <w:p w14:paraId="3B559757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5D9BAF75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38A706F4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AC2843F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13585B47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3FB265F8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UGAZ ASESORES Y CORREDORES DE SEGUROS S.A.C.</w:t>
      </w:r>
    </w:p>
    <w:p w14:paraId="7BC9227C" w14:textId="7910BEE7" w:rsidR="00A90F1B" w:rsidRPr="007E73E6" w:rsidRDefault="00E7361C" w:rsidP="00AB4A77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pt-PT"/>
        </w:rPr>
      </w:pPr>
      <w:r w:rsidRPr="007E73E6">
        <w:rPr>
          <w:rFonts w:ascii="Arial Narrow" w:hAnsi="Arial Narrow" w:cs="Arial"/>
          <w:sz w:val="22"/>
          <w:szCs w:val="22"/>
          <w:lang w:val="pt-PT"/>
        </w:rPr>
        <w:t>CORREO-E CAROLINAUGAZ@UGAZ.PE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30BC328E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6E3CE222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*2026-CC1-N017346*</w:t>
            </w:r>
          </w:p>
        </w:tc>
      </w:tr>
    </w:tbl>
    <w:p w14:paraId="3EEC4355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08DFF43E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12A99244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0E5D06D5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30 de abril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21DBE1D6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0B739B06" w14:textId="77777777" w:rsidR="00B9040A" w:rsidRPr="007E73E6" w:rsidRDefault="00D838DC" w:rsidP="009352EB">
      <w:pPr>
        <w:jc w:val="center"/>
        <w:rPr>
          <w:rFonts w:ascii="Arial Narrow" w:hAnsi="Arial Narrow" w:cs="Arial"/>
          <w:bCs/>
          <w:sz w:val="22"/>
          <w:szCs w:val="22"/>
          <w:lang w:val="pt-PT"/>
        </w:rPr>
      </w:pPr>
      <w:r w:rsidRPr="007E73E6">
        <w:rPr>
          <w:rFonts w:ascii="Arial Narrow" w:hAnsi="Arial Narrow" w:cs="Arial"/>
          <w:bCs/>
          <w:sz w:val="22"/>
          <w:szCs w:val="22"/>
          <w:lang w:val="pt-PT"/>
        </w:rPr>
        <w:t>Atentamente,</w:t>
      </w:r>
    </w:p>
    <w:p w14:paraId="6D0EE535" w14:textId="77777777" w:rsidR="00D838DC" w:rsidRPr="007E73E6" w:rsidRDefault="00D838DC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770B4B9A" w14:textId="77777777" w:rsidR="007E73E6" w:rsidRPr="00C85E9A" w:rsidRDefault="007E73E6" w:rsidP="007E73E6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07605540" w14:textId="77777777" w:rsidR="007E73E6" w:rsidRPr="00C85E9A" w:rsidRDefault="007E73E6" w:rsidP="007E73E6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15B326EF" w14:textId="77777777" w:rsidR="007E73E6" w:rsidRPr="00C85E9A" w:rsidRDefault="007E73E6" w:rsidP="007E73E6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Ejecutivo 2</w:t>
      </w:r>
    </w:p>
    <w:p w14:paraId="14E95886" w14:textId="77777777" w:rsidR="007E73E6" w:rsidRPr="006F39B7" w:rsidRDefault="007E73E6" w:rsidP="007E73E6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3757B0FE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3A2DDE62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0CB934D7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2C7639E2" w14:textId="77FF70DC" w:rsidR="007E73E6" w:rsidRDefault="00BD0145" w:rsidP="007E73E6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 xml:space="preserve">Copia </w:t>
      </w:r>
      <w:r w:rsidR="007E73E6" w:rsidRPr="00CE7477">
        <w:rPr>
          <w:rFonts w:ascii="Arial Narrow" w:hAnsi="Arial Narrow" w:cs="Arial"/>
          <w:noProof/>
          <w:sz w:val="20"/>
          <w:szCs w:val="20"/>
        </w:rPr>
        <w:t>del documento indicado</w:t>
      </w:r>
      <w:r w:rsidR="007E73E6">
        <w:rPr>
          <w:rFonts w:ascii="Arial Narrow" w:hAnsi="Arial Narrow" w:cs="Arial"/>
          <w:noProof/>
          <w:sz w:val="20"/>
          <w:szCs w:val="20"/>
        </w:rPr>
        <w:t xml:space="preserve"> </w:t>
      </w:r>
      <w:r w:rsidR="007E73E6" w:rsidRPr="00CE7477">
        <w:rPr>
          <w:rFonts w:ascii="Arial Narrow" w:hAnsi="Arial Narrow" w:cs="Arial"/>
          <w:noProof/>
          <w:sz w:val="20"/>
          <w:szCs w:val="20"/>
        </w:rPr>
        <w:t>(</w:t>
      </w:r>
      <w:r w:rsidR="007E73E6">
        <w:rPr>
          <w:rFonts w:ascii="Arial Narrow" w:hAnsi="Arial Narrow" w:cs="Arial"/>
          <w:noProof/>
          <w:sz w:val="20"/>
          <w:szCs w:val="20"/>
        </w:rPr>
        <w:t>1</w:t>
      </w:r>
      <w:r w:rsidR="007E73E6">
        <w:rPr>
          <w:rFonts w:ascii="Arial Narrow" w:hAnsi="Arial Narrow" w:cs="Arial"/>
          <w:noProof/>
          <w:sz w:val="20"/>
          <w:szCs w:val="20"/>
        </w:rPr>
        <w:t xml:space="preserve"> </w:t>
      </w:r>
      <w:r w:rsidR="007E73E6" w:rsidRPr="00CE7477">
        <w:rPr>
          <w:rFonts w:ascii="Arial Narrow" w:hAnsi="Arial Narrow" w:cs="Arial"/>
          <w:noProof/>
          <w:sz w:val="20"/>
          <w:szCs w:val="20"/>
        </w:rPr>
        <w:t>foja).</w:t>
      </w:r>
    </w:p>
    <w:p w14:paraId="4E975C88" w14:textId="254F7DE3" w:rsidR="007E73E6" w:rsidRDefault="007E73E6" w:rsidP="007E73E6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F50482">
        <w:rPr>
          <w:rFonts w:ascii="Arial Narrow" w:hAnsi="Arial Narrow" w:cs="Arial"/>
          <w:noProof/>
          <w:sz w:val="20"/>
          <w:szCs w:val="20"/>
        </w:rPr>
        <w:t xml:space="preserve">Copia del escrito del </w:t>
      </w:r>
      <w:r w:rsidRPr="001677F7">
        <w:rPr>
          <w:rFonts w:ascii="Arial Narrow" w:hAnsi="Arial Narrow" w:cs="Arial"/>
          <w:noProof/>
          <w:sz w:val="20"/>
          <w:szCs w:val="20"/>
        </w:rPr>
        <w:t xml:space="preserve">17 de noviembre de 2025 </w:t>
      </w:r>
      <w:r w:rsidRPr="00F50482">
        <w:rPr>
          <w:rFonts w:ascii="Arial Narrow" w:hAnsi="Arial Narrow" w:cs="Arial"/>
          <w:noProof/>
          <w:sz w:val="20"/>
          <w:szCs w:val="20"/>
        </w:rPr>
        <w:t>presentado por la parte denunciante (</w:t>
      </w:r>
      <w:r w:rsidR="009C5074">
        <w:rPr>
          <w:rFonts w:ascii="Arial Narrow" w:hAnsi="Arial Narrow" w:cs="Arial"/>
          <w:noProof/>
          <w:sz w:val="20"/>
          <w:szCs w:val="20"/>
        </w:rPr>
        <w:t>13</w:t>
      </w:r>
      <w:r w:rsidRPr="002D439A">
        <w:rPr>
          <w:rFonts w:ascii="Arial Narrow" w:hAnsi="Arial Narrow" w:cs="Arial"/>
          <w:noProof/>
          <w:sz w:val="20"/>
          <w:szCs w:val="20"/>
        </w:rPr>
        <w:t xml:space="preserve"> </w:t>
      </w:r>
      <w:r w:rsidRPr="00F50482">
        <w:rPr>
          <w:rFonts w:ascii="Arial Narrow" w:hAnsi="Arial Narrow" w:cs="Arial"/>
          <w:noProof/>
          <w:sz w:val="20"/>
          <w:szCs w:val="20"/>
        </w:rPr>
        <w:t>fojas)</w:t>
      </w:r>
      <w:r>
        <w:rPr>
          <w:rFonts w:ascii="Arial Narrow" w:hAnsi="Arial Narrow" w:cs="Arial"/>
          <w:noProof/>
          <w:sz w:val="20"/>
          <w:szCs w:val="20"/>
        </w:rPr>
        <w:t>.</w:t>
      </w:r>
    </w:p>
    <w:p w14:paraId="295E01BA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1674FF69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21771386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7034ADE1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2FFF8567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35F573CE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78AD9336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246882F9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58755BD4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2950B7E6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18ABAAE7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0CC82A2D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7606B40C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89F99" w14:textId="77777777" w:rsidR="00404BFC" w:rsidRDefault="00404BFC">
      <w:r>
        <w:separator/>
      </w:r>
    </w:p>
  </w:endnote>
  <w:endnote w:type="continuationSeparator" w:id="0">
    <w:p w14:paraId="1CA8F640" w14:textId="77777777" w:rsidR="00404BFC" w:rsidRDefault="00404B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E6C58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544F5CBC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AA1D0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2E267" w14:textId="77777777" w:rsidR="00404BFC" w:rsidRDefault="00404BFC">
      <w:r>
        <w:separator/>
      </w:r>
    </w:p>
  </w:footnote>
  <w:footnote w:type="continuationSeparator" w:id="0">
    <w:p w14:paraId="3FDDABAC" w14:textId="77777777" w:rsidR="00404BFC" w:rsidRDefault="00404B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4BD29" w14:textId="77777777" w:rsidR="00AB4A77" w:rsidRDefault="00AB4A77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7075D55" w14:textId="77777777" w:rsidR="00AB4A77" w:rsidRDefault="00AB4A77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13409486" w14:textId="77777777" w:rsidR="00AB4A77" w:rsidRDefault="00AB4A77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CC5D3A2" w14:textId="77777777" w:rsidR="00AB4A77" w:rsidRDefault="00AB4A77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1562F332" w14:textId="2F8E9A65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8240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10188FF2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1956F508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3802FDA3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126421">
    <w:abstractNumId w:val="1"/>
  </w:num>
  <w:num w:numId="2" w16cid:durableId="29032612">
    <w:abstractNumId w:val="4"/>
  </w:num>
  <w:num w:numId="3" w16cid:durableId="1052655734">
    <w:abstractNumId w:val="1"/>
  </w:num>
  <w:num w:numId="4" w16cid:durableId="702285132">
    <w:abstractNumId w:val="4"/>
  </w:num>
  <w:num w:numId="5" w16cid:durableId="2054572985">
    <w:abstractNumId w:val="5"/>
  </w:num>
  <w:num w:numId="6" w16cid:durableId="293607208">
    <w:abstractNumId w:val="3"/>
  </w:num>
  <w:num w:numId="7" w16cid:durableId="744885583">
    <w:abstractNumId w:val="2"/>
  </w:num>
  <w:num w:numId="8" w16cid:durableId="1452476423">
    <w:abstractNumId w:val="6"/>
  </w:num>
  <w:num w:numId="9" w16cid:durableId="402803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1BDF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04BFC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7E73E6"/>
    <w:rsid w:val="00805C35"/>
    <w:rsid w:val="00825CC6"/>
    <w:rsid w:val="00834109"/>
    <w:rsid w:val="008649DD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5074"/>
    <w:rsid w:val="009C6AB3"/>
    <w:rsid w:val="009D6431"/>
    <w:rsid w:val="00A30F2E"/>
    <w:rsid w:val="00A336B5"/>
    <w:rsid w:val="00A355D9"/>
    <w:rsid w:val="00A90F1B"/>
    <w:rsid w:val="00AB4A77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E4E6585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41</TotalTime>
  <Pages>1</Pages>
  <Words>243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26</cp:revision>
  <dcterms:created xsi:type="dcterms:W3CDTF">2017-09-08T19:50:00Z</dcterms:created>
  <dcterms:modified xsi:type="dcterms:W3CDTF">2026-05-01T05:31:00Z</dcterms:modified>
</cp:coreProperties>
</file>