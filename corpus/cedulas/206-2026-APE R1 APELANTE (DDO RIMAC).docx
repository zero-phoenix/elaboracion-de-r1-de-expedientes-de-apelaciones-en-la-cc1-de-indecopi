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3595E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74384489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2DAA305C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21 de mayo de 2026</w:t>
      </w:r>
    </w:p>
    <w:p w14:paraId="750E052C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35E95B53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000206-2026/CC1-APELACION</w:t>
      </w:r>
    </w:p>
    <w:p w14:paraId="5461602F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001335-2025/PS1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2AE0A7CF" w14:textId="77777777" w:rsidTr="004F158F">
        <w:trPr>
          <w:trHeight w:val="987"/>
        </w:trPr>
        <w:tc>
          <w:tcPr>
            <w:tcW w:w="3684" w:type="dxa"/>
          </w:tcPr>
          <w:p w14:paraId="36B3CD88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26457932</w:t>
            </w:r>
          </w:p>
        </w:tc>
      </w:tr>
    </w:tbl>
    <w:p w14:paraId="07927C08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19ACEB7E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19D2F72D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4D6127E1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2343B4DD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777E38C1" w14:textId="1888C2F2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RIMAC SEGUROS Y REASEGUROS</w:t>
      </w:r>
      <w:r w:rsidR="00EC748B">
        <w:rPr>
          <w:rFonts w:ascii="Arial Narrow" w:hAnsi="Arial Narrow" w:cs="Arial"/>
          <w:b/>
          <w:bCs/>
          <w:sz w:val="22"/>
          <w:szCs w:val="22"/>
        </w:rPr>
        <w:t xml:space="preserve"> S.A.</w:t>
      </w:r>
    </w:p>
    <w:p w14:paraId="7C1B45C1" w14:textId="7281539D" w:rsidR="00A90F1B" w:rsidRPr="00EC748B" w:rsidRDefault="00E7361C" w:rsidP="00EC748B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pt-PT"/>
        </w:rPr>
      </w:pPr>
      <w:r w:rsidRPr="00EC748B">
        <w:rPr>
          <w:rFonts w:ascii="Arial Narrow" w:hAnsi="Arial Narrow" w:cs="Arial"/>
          <w:sz w:val="22"/>
          <w:szCs w:val="22"/>
          <w:lang w:val="pt-PT"/>
        </w:rPr>
        <w:t>CORREO-E CASILLA@ER.COM.PE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3D8E2297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3D4FE843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*2026-CC1-N020688*</w:t>
            </w:r>
          </w:p>
        </w:tc>
      </w:tr>
    </w:tbl>
    <w:p w14:paraId="10D1C2F1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5A3040FC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0839EE8C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31813306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21 de mayo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448F2F91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4420A4F8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33658906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5946773B" w14:textId="77777777" w:rsidR="00D838DC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7824A933" w14:textId="77777777" w:rsidR="00EC748B" w:rsidRPr="0093144F" w:rsidRDefault="00EC748B" w:rsidP="00EC748B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93144F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317BF3C7" w14:textId="77777777" w:rsidR="00EC748B" w:rsidRPr="0093144F" w:rsidRDefault="00EC748B" w:rsidP="00EC748B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93144F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7B43E2A5" w14:textId="77777777" w:rsidR="00EC748B" w:rsidRPr="0093144F" w:rsidRDefault="00EC748B" w:rsidP="00EC748B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93144F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 xml:space="preserve">Ejecutivo </w:t>
      </w:r>
      <w:r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1</w:t>
      </w:r>
    </w:p>
    <w:p w14:paraId="765ACD79" w14:textId="77777777" w:rsidR="00EC748B" w:rsidRPr="0093144F" w:rsidRDefault="00EC748B" w:rsidP="00EC748B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93144F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32FEBCAD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719908CB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16F34CAF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0ED18FA6" w14:textId="5851E359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EC748B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3A7EE6">
        <w:rPr>
          <w:rFonts w:ascii="Arial Narrow" w:hAnsi="Arial Narrow" w:cs="Arial"/>
          <w:noProof/>
          <w:sz w:val="20"/>
          <w:szCs w:val="20"/>
        </w:rPr>
        <w:t>3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fojas)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18807E04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146F2776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0749A2B4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2EF375C9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4CFA61CE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234EDFB5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3C87081C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23E8EBD0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39AB41DC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7A0A70B5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7D92BD25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016F3C24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2362E2C2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F1987" w14:textId="77777777" w:rsidR="00D81E0E" w:rsidRDefault="00D81E0E">
      <w:r>
        <w:separator/>
      </w:r>
    </w:p>
  </w:endnote>
  <w:endnote w:type="continuationSeparator" w:id="0">
    <w:p w14:paraId="20F7B0A7" w14:textId="77777777" w:rsidR="00D81E0E" w:rsidRDefault="00D81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AD4B2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B9E86FC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2184D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D197E" w14:textId="77777777" w:rsidR="00D81E0E" w:rsidRDefault="00D81E0E">
      <w:r>
        <w:separator/>
      </w:r>
    </w:p>
  </w:footnote>
  <w:footnote w:type="continuationSeparator" w:id="0">
    <w:p w14:paraId="11363CAF" w14:textId="77777777" w:rsidR="00D81E0E" w:rsidRDefault="00D81E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BE3BE" w14:textId="77777777" w:rsidR="00EC748B" w:rsidRDefault="00EC748B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07D81C7" w14:textId="77777777" w:rsidR="00EC748B" w:rsidRDefault="00EC748B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7B6BC79" w14:textId="77777777" w:rsidR="00EC748B" w:rsidRDefault="00EC748B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AE5A3EB" w14:textId="77777777" w:rsidR="00EC748B" w:rsidRDefault="00EC748B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7A9B095" w14:textId="68694E16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73E839B0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2EFA14EB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4B013823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5095921">
    <w:abstractNumId w:val="1"/>
  </w:num>
  <w:num w:numId="2" w16cid:durableId="1762874583">
    <w:abstractNumId w:val="4"/>
  </w:num>
  <w:num w:numId="3" w16cid:durableId="6904391">
    <w:abstractNumId w:val="1"/>
  </w:num>
  <w:num w:numId="4" w16cid:durableId="1581524891">
    <w:abstractNumId w:val="4"/>
  </w:num>
  <w:num w:numId="5" w16cid:durableId="65347276">
    <w:abstractNumId w:val="5"/>
  </w:num>
  <w:num w:numId="6" w16cid:durableId="384640268">
    <w:abstractNumId w:val="3"/>
  </w:num>
  <w:num w:numId="7" w16cid:durableId="2076851088">
    <w:abstractNumId w:val="2"/>
  </w:num>
  <w:num w:numId="8" w16cid:durableId="1897037616">
    <w:abstractNumId w:val="6"/>
  </w:num>
  <w:num w:numId="9" w16cid:durableId="520243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A7EE6"/>
    <w:rsid w:val="003E3434"/>
    <w:rsid w:val="00402A13"/>
    <w:rsid w:val="00410E06"/>
    <w:rsid w:val="0042419C"/>
    <w:rsid w:val="004502FE"/>
    <w:rsid w:val="0046723F"/>
    <w:rsid w:val="00467839"/>
    <w:rsid w:val="004870C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1E0E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C748B"/>
    <w:rsid w:val="00EF3155"/>
    <w:rsid w:val="00F0335A"/>
    <w:rsid w:val="00F03FA3"/>
    <w:rsid w:val="00F105E3"/>
    <w:rsid w:val="00F55255"/>
    <w:rsid w:val="00F61853"/>
    <w:rsid w:val="00F8197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70D1795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40</TotalTime>
  <Pages>1</Pages>
  <Words>226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25</cp:revision>
  <dcterms:created xsi:type="dcterms:W3CDTF">2017-09-08T19:50:00Z</dcterms:created>
  <dcterms:modified xsi:type="dcterms:W3CDTF">2026-05-21T17:07:00Z</dcterms:modified>
</cp:coreProperties>
</file>