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E26C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27F4C4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89E5A8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1E037D8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6F39364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000260-2026/CC1-APELACION</w:t>
      </w:r>
    </w:p>
    <w:p w14:paraId="496A13A8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000500-2025/PS1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F1B2B35" w14:textId="77777777" w:rsidTr="004F158F">
        <w:trPr>
          <w:trHeight w:val="987"/>
        </w:trPr>
        <w:tc>
          <w:tcPr>
            <w:tcW w:w="3684" w:type="dxa"/>
          </w:tcPr>
          <w:p w14:paraId="0580F3F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26461804</w:t>
            </w:r>
          </w:p>
        </w:tc>
      </w:tr>
    </w:tbl>
    <w:p w14:paraId="1055751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97A796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A8F5FA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9551BE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11B3F89" w14:textId="052477CF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26099E">
        <w:rPr>
          <w:rFonts w:ascii="Arial Narrow" w:hAnsi="Arial Narrow" w:cs="Arial"/>
          <w:sz w:val="22"/>
          <w:szCs w:val="22"/>
        </w:rPr>
        <w:t>a</w:t>
      </w:r>
    </w:p>
    <w:p w14:paraId="7D61387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JUSTINA QUISPE HUAMANI</w:t>
      </w:r>
    </w:p>
    <w:p w14:paraId="0AAF9513" w14:textId="5927507E" w:rsidR="00A90F1B" w:rsidRPr="0026099E" w:rsidRDefault="00E7361C" w:rsidP="0026099E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JUSTYQH1994@GMAIL.COM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F0FCC47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CF6B1C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*2026-CC1-N023433*</w:t>
            </w:r>
          </w:p>
        </w:tc>
      </w:tr>
    </w:tbl>
    <w:p w14:paraId="4C1CB295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3FBE27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12B84A8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D8D1F4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9F60FE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612C5FF" w14:textId="5EB8A2F3" w:rsidR="00F105E3" w:rsidRPr="0026099E" w:rsidRDefault="00D838DC" w:rsidP="0026099E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26099E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39429B7B" w14:textId="77777777" w:rsidR="00662CD3" w:rsidRPr="0026099E" w:rsidRDefault="00662CD3" w:rsidP="0026099E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</w:p>
    <w:p w14:paraId="7645E8E4" w14:textId="77777777" w:rsidR="005440AD" w:rsidRPr="00C85E9A" w:rsidRDefault="005440AD" w:rsidP="005440A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3045DAC" w14:textId="77777777" w:rsidR="005440AD" w:rsidRPr="00C85E9A" w:rsidRDefault="005440AD" w:rsidP="005440A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98A9097" w14:textId="77777777" w:rsidR="005440AD" w:rsidRPr="00C85E9A" w:rsidRDefault="005440AD" w:rsidP="005440A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23D9A322" w14:textId="77777777" w:rsidR="005440AD" w:rsidRPr="006F39B7" w:rsidRDefault="005440AD" w:rsidP="005440AD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998226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C6DE0F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E5BC84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E05B2E7" w14:textId="3EBF0352" w:rsidR="0026099E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26099E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26099E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26099E">
        <w:rPr>
          <w:rFonts w:ascii="Arial Narrow" w:hAnsi="Arial Narrow" w:cs="Arial"/>
          <w:noProof/>
          <w:sz w:val="20"/>
          <w:szCs w:val="20"/>
        </w:rPr>
        <w:t>.</w:t>
      </w:r>
    </w:p>
    <w:p w14:paraId="1726A18E" w14:textId="617D15D6" w:rsidR="0026099E" w:rsidRPr="00916955" w:rsidRDefault="0026099E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26099E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 w:rsidR="00E209A2">
        <w:rPr>
          <w:rFonts w:ascii="Arial Narrow" w:hAnsi="Arial Narrow" w:cs="Arial"/>
          <w:noProof/>
          <w:sz w:val="20"/>
          <w:szCs w:val="20"/>
        </w:rPr>
        <w:t>denunciada</w:t>
      </w:r>
      <w:r w:rsidRPr="00916955">
        <w:rPr>
          <w:rFonts w:ascii="Arial Narrow" w:hAnsi="Arial Narrow" w:cs="Arial"/>
          <w:noProof/>
          <w:sz w:val="20"/>
          <w:szCs w:val="20"/>
        </w:rPr>
        <w:t xml:space="preserve"> presentada el </w:t>
      </w:r>
      <w:r w:rsidR="009B0595" w:rsidRPr="009B0595">
        <w:rPr>
          <w:rFonts w:ascii="Arial Narrow" w:hAnsi="Arial Narrow" w:cs="Arial"/>
          <w:noProof/>
          <w:sz w:val="20"/>
          <w:szCs w:val="20"/>
        </w:rPr>
        <w:t xml:space="preserve">16 de diciembre de 2025 </w:t>
      </w:r>
      <w:r w:rsidRPr="00916955">
        <w:rPr>
          <w:rFonts w:ascii="Arial Narrow" w:hAnsi="Arial Narrow" w:cs="Arial"/>
          <w:noProof/>
          <w:sz w:val="20"/>
          <w:szCs w:val="20"/>
        </w:rPr>
        <w:t>(</w:t>
      </w:r>
      <w:r w:rsidR="00B46E0B">
        <w:rPr>
          <w:rFonts w:ascii="Arial Narrow" w:hAnsi="Arial Narrow" w:cs="Arial"/>
          <w:noProof/>
          <w:sz w:val="20"/>
          <w:szCs w:val="20"/>
        </w:rPr>
        <w:t>12</w:t>
      </w:r>
      <w:r w:rsidRPr="00916955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56886219" w14:textId="6DE5E46D" w:rsidR="0026099E" w:rsidRPr="00916955" w:rsidRDefault="0026099E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916955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 w:rsidR="00E209A2">
        <w:rPr>
          <w:rFonts w:ascii="Arial Narrow" w:hAnsi="Arial Narrow" w:cs="Arial"/>
          <w:noProof/>
          <w:sz w:val="20"/>
          <w:szCs w:val="20"/>
        </w:rPr>
        <w:t>denunciada</w:t>
      </w:r>
      <w:r w:rsidR="00E209A2" w:rsidRPr="00916955">
        <w:rPr>
          <w:rFonts w:ascii="Arial Narrow" w:hAnsi="Arial Narrow" w:cs="Arial"/>
          <w:noProof/>
          <w:sz w:val="20"/>
          <w:szCs w:val="20"/>
        </w:rPr>
        <w:t xml:space="preserve"> </w:t>
      </w:r>
      <w:r w:rsidRPr="00916955">
        <w:rPr>
          <w:rFonts w:ascii="Arial Narrow" w:hAnsi="Arial Narrow" w:cs="Arial"/>
          <w:noProof/>
          <w:sz w:val="20"/>
          <w:szCs w:val="20"/>
        </w:rPr>
        <w:t xml:space="preserve">presentada el </w:t>
      </w:r>
      <w:r w:rsidR="009B0595" w:rsidRPr="009B0595">
        <w:rPr>
          <w:rFonts w:ascii="Arial Narrow" w:hAnsi="Arial Narrow" w:cs="Arial"/>
          <w:noProof/>
          <w:sz w:val="20"/>
          <w:szCs w:val="20"/>
        </w:rPr>
        <w:t xml:space="preserve">1 de junio de 2026 </w:t>
      </w:r>
      <w:r w:rsidRPr="00916955">
        <w:rPr>
          <w:rFonts w:ascii="Arial Narrow" w:hAnsi="Arial Narrow" w:cs="Arial"/>
          <w:noProof/>
          <w:sz w:val="20"/>
          <w:szCs w:val="20"/>
        </w:rPr>
        <w:t>(</w:t>
      </w:r>
      <w:r w:rsidR="00B46E0B">
        <w:rPr>
          <w:rFonts w:ascii="Arial Narrow" w:hAnsi="Arial Narrow" w:cs="Arial"/>
          <w:noProof/>
          <w:sz w:val="20"/>
          <w:szCs w:val="20"/>
        </w:rPr>
        <w:t>13</w:t>
      </w:r>
      <w:r w:rsidRPr="00916955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5220461B" w14:textId="3107ABEA" w:rsidR="00BD0145" w:rsidRPr="009B0595" w:rsidRDefault="0026099E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9B0595">
        <w:rPr>
          <w:rFonts w:ascii="Arial Narrow" w:hAnsi="Arial Narrow" w:cs="Arial"/>
          <w:noProof/>
          <w:sz w:val="20"/>
          <w:szCs w:val="20"/>
        </w:rPr>
        <w:t>Enlace de acceso a</w:t>
      </w:r>
      <w:r w:rsidR="009B0595" w:rsidRPr="009B0595">
        <w:rPr>
          <w:rFonts w:ascii="Arial Narrow" w:hAnsi="Arial Narrow" w:cs="Arial"/>
          <w:noProof/>
          <w:sz w:val="20"/>
          <w:szCs w:val="20"/>
        </w:rPr>
        <w:t>l video denominado</w:t>
      </w:r>
      <w:r w:rsidRPr="009B0595">
        <w:rPr>
          <w:rFonts w:ascii="Arial Narrow" w:hAnsi="Arial Narrow" w:cs="Arial"/>
          <w:noProof/>
          <w:sz w:val="20"/>
          <w:szCs w:val="20"/>
        </w:rPr>
        <w:t xml:space="preserve"> </w:t>
      </w:r>
      <w:r w:rsidR="009B0595" w:rsidRPr="009B0595">
        <w:rPr>
          <w:rFonts w:ascii="Arial Narrow" w:hAnsi="Arial Narrow" w:cs="Arial"/>
          <w:noProof/>
          <w:sz w:val="20"/>
          <w:szCs w:val="20"/>
        </w:rPr>
        <w:t xml:space="preserve">“WhatsApp Video 2025-11-22 at 4.18.06 PM (1) (1)” </w:t>
      </w:r>
      <w:r w:rsidRPr="009B0595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9B0595" w:rsidRPr="009B0595">
        <w:rPr>
          <w:rFonts w:ascii="Arial Narrow" w:hAnsi="Arial Narrow" w:cs="Arial"/>
          <w:noProof/>
          <w:sz w:val="20"/>
          <w:szCs w:val="20"/>
        </w:rPr>
        <w:t>la parte denunciada como medio probatorio en su recurso de apelación</w:t>
      </w:r>
      <w:r w:rsidRPr="009B0595">
        <w:rPr>
          <w:rFonts w:ascii="Arial Narrow" w:hAnsi="Arial Narrow" w:cs="Arial"/>
          <w:noProof/>
          <w:sz w:val="20"/>
          <w:szCs w:val="20"/>
        </w:rPr>
        <w:t>:</w:t>
      </w:r>
      <w:r w:rsidR="009F5526" w:rsidRPr="009B0595">
        <w:rPr>
          <w:rFonts w:ascii="Arial Narrow" w:hAnsi="Arial Narrow"/>
          <w:sz w:val="20"/>
          <w:szCs w:val="20"/>
        </w:rPr>
        <w:t xml:space="preserve"> </w:t>
      </w:r>
      <w:hyperlink r:id="rId8" w:history="1">
        <w:r w:rsidR="00916955" w:rsidRPr="009B0595">
          <w:rPr>
            <w:rStyle w:val="Hipervnculo"/>
            <w:rFonts w:ascii="Arial Narrow" w:hAnsi="Arial Narrow"/>
            <w:sz w:val="20"/>
            <w:szCs w:val="20"/>
          </w:rPr>
          <w:t>https://indecopi-my.sharepoint.com/:f:/g/personal/apoyocc1e_indecopi_gob_pe/IgAoyqUtNoKNR5Qsu5E-USUFAUxAZgovyuSTM9JuH3JKtEA?e=ku5t5P</w:t>
        </w:r>
      </w:hyperlink>
      <w:r w:rsidR="00916955" w:rsidRPr="009B0595">
        <w:rPr>
          <w:rFonts w:ascii="Arial Narrow" w:hAnsi="Arial Narrow"/>
          <w:sz w:val="20"/>
          <w:szCs w:val="20"/>
        </w:rPr>
        <w:t xml:space="preserve">, </w:t>
      </w:r>
      <w:r w:rsidRPr="009B0595">
        <w:rPr>
          <w:rFonts w:ascii="Arial Narrow" w:hAnsi="Arial Narrow" w:cs="Arial"/>
          <w:noProof/>
          <w:sz w:val="20"/>
          <w:szCs w:val="20"/>
        </w:rPr>
        <w:t>(</w:t>
      </w:r>
      <w:r w:rsidR="00916955" w:rsidRPr="009B0595">
        <w:rPr>
          <w:rFonts w:ascii="Arial Narrow" w:hAnsi="Arial Narrow" w:cs="Arial"/>
          <w:noProof/>
          <w:sz w:val="20"/>
          <w:szCs w:val="20"/>
        </w:rPr>
        <w:t>vigencia hasta el 4 de junio de 2028</w:t>
      </w:r>
      <w:r w:rsidRPr="009B0595">
        <w:rPr>
          <w:rFonts w:ascii="Arial Narrow" w:hAnsi="Arial Narrow" w:cs="Arial"/>
          <w:noProof/>
          <w:sz w:val="20"/>
          <w:szCs w:val="20"/>
        </w:rPr>
        <w:t>)</w:t>
      </w:r>
      <w:r w:rsidR="00BD0145" w:rsidRPr="009B0595">
        <w:rPr>
          <w:rFonts w:ascii="Arial Narrow" w:hAnsi="Arial Narrow" w:cs="Arial"/>
          <w:noProof/>
          <w:sz w:val="20"/>
          <w:szCs w:val="20"/>
        </w:rPr>
        <w:t>.</w:t>
      </w:r>
    </w:p>
    <w:p w14:paraId="3B2E57B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BE711F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27EB10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E3AEC0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159D48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57C953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7762BD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B7B9E8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07E9F2E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4AD6947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BAC79C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9"/>
      <w:footerReference w:type="even" r:id="rId10"/>
      <w:footerReference w:type="default" r:id="rId11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DCD0" w14:textId="77777777" w:rsidR="0024147C" w:rsidRDefault="0024147C">
      <w:r>
        <w:separator/>
      </w:r>
    </w:p>
  </w:endnote>
  <w:endnote w:type="continuationSeparator" w:id="0">
    <w:p w14:paraId="2C7AC7E2" w14:textId="77777777" w:rsidR="0024147C" w:rsidRDefault="0024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CEA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22DEEE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2C616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D58A" w14:textId="77777777" w:rsidR="0024147C" w:rsidRDefault="0024147C">
      <w:r>
        <w:separator/>
      </w:r>
    </w:p>
  </w:footnote>
  <w:footnote w:type="continuationSeparator" w:id="0">
    <w:p w14:paraId="0FF43533" w14:textId="77777777" w:rsidR="0024147C" w:rsidRDefault="00241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C45D" w14:textId="77777777" w:rsidR="0026099E" w:rsidRDefault="0026099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52C97C5" w14:textId="77777777" w:rsidR="0026099E" w:rsidRDefault="0026099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ABEDB01" w14:textId="77777777" w:rsidR="0026099E" w:rsidRDefault="0026099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0AF95F" w14:textId="77777777" w:rsidR="0026099E" w:rsidRDefault="0026099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C8CDAB" w14:textId="66E4AE9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5872217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C33A7B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4B51B4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80491">
    <w:abstractNumId w:val="1"/>
  </w:num>
  <w:num w:numId="2" w16cid:durableId="1515920028">
    <w:abstractNumId w:val="4"/>
  </w:num>
  <w:num w:numId="3" w16cid:durableId="282615825">
    <w:abstractNumId w:val="1"/>
  </w:num>
  <w:num w:numId="4" w16cid:durableId="1207133992">
    <w:abstractNumId w:val="4"/>
  </w:num>
  <w:num w:numId="5" w16cid:durableId="139808020">
    <w:abstractNumId w:val="5"/>
  </w:num>
  <w:num w:numId="6" w16cid:durableId="1215893767">
    <w:abstractNumId w:val="3"/>
  </w:num>
  <w:num w:numId="7" w16cid:durableId="599677914">
    <w:abstractNumId w:val="2"/>
  </w:num>
  <w:num w:numId="8" w16cid:durableId="1610163119">
    <w:abstractNumId w:val="6"/>
  </w:num>
  <w:num w:numId="9" w16cid:durableId="171750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147C"/>
    <w:rsid w:val="0024777C"/>
    <w:rsid w:val="002523E5"/>
    <w:rsid w:val="0026099E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0AD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02AB5"/>
    <w:rsid w:val="00636D69"/>
    <w:rsid w:val="006527B2"/>
    <w:rsid w:val="00662CD3"/>
    <w:rsid w:val="006D500C"/>
    <w:rsid w:val="006E7180"/>
    <w:rsid w:val="006F6BF5"/>
    <w:rsid w:val="00731106"/>
    <w:rsid w:val="00740FC8"/>
    <w:rsid w:val="007515C6"/>
    <w:rsid w:val="0075654B"/>
    <w:rsid w:val="00761278"/>
    <w:rsid w:val="0076629C"/>
    <w:rsid w:val="00774E09"/>
    <w:rsid w:val="007869F7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6955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0595"/>
    <w:rsid w:val="009B671B"/>
    <w:rsid w:val="009B67C5"/>
    <w:rsid w:val="009C6AB3"/>
    <w:rsid w:val="009D6431"/>
    <w:rsid w:val="009F5526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46E0B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09A2"/>
    <w:rsid w:val="00E2429B"/>
    <w:rsid w:val="00E450F9"/>
    <w:rsid w:val="00E65771"/>
    <w:rsid w:val="00E7361C"/>
    <w:rsid w:val="00E73C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D225F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9F552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9169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copi-my.sharepoint.com/:f:/g/personal/apoyocc1e_indecopi_gob_pe/IgAoyqUtNoKNR5Qsu5E-USUFAUxAZgovyuSTM9JuH3JKtEA?e=ku5t5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45</TotalTime>
  <Pages>1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dcterms:created xsi:type="dcterms:W3CDTF">2017-09-08T19:50:00Z</dcterms:created>
  <dcterms:modified xsi:type="dcterms:W3CDTF">2026-06-05T19:05:00Z</dcterms:modified>
</cp:coreProperties>
</file>