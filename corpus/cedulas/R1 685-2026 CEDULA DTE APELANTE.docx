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9DDB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4D6C2CA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DFB65F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7083C9D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AE3026B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000685-2026/CC1-APELACION</w:t>
      </w:r>
    </w:p>
    <w:p w14:paraId="41E07719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000006-2026/PS1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E9850A9" w14:textId="77777777" w:rsidTr="004F158F">
        <w:trPr>
          <w:trHeight w:val="987"/>
        </w:trPr>
        <w:tc>
          <w:tcPr>
            <w:tcW w:w="3684" w:type="dxa"/>
          </w:tcPr>
          <w:p w14:paraId="5B45C4B6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26485741</w:t>
            </w:r>
          </w:p>
        </w:tc>
      </w:tr>
    </w:tbl>
    <w:p w14:paraId="545B355D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4A1B260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E8F7E7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1F3687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1FC1AF0" w14:textId="25E40DDF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504262">
        <w:rPr>
          <w:rFonts w:ascii="Arial Narrow" w:hAnsi="Arial Narrow" w:cs="Arial"/>
          <w:sz w:val="22"/>
          <w:szCs w:val="22"/>
        </w:rPr>
        <w:t>a</w:t>
      </w:r>
    </w:p>
    <w:p w14:paraId="1FA24461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JANNETT ISBEL ALCANTARA SANCHEZ</w:t>
      </w:r>
    </w:p>
    <w:p w14:paraId="5DE3CA66" w14:textId="1CE6DCD1" w:rsidR="00A90F1B" w:rsidRPr="00504262" w:rsidRDefault="00E7361C" w:rsidP="00504262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JANNETTISABEL@GMAIL.COM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073FD0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6D8A664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*2026-CC1-N039075*</w:t>
            </w:r>
          </w:p>
        </w:tc>
      </w:tr>
    </w:tbl>
    <w:p w14:paraId="3CBFDACD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739C6B6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E88FE98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89BFC31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32697BA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A978FB0" w14:textId="77777777" w:rsidR="00B9040A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29D2E60A" w14:textId="77777777" w:rsidR="00232368" w:rsidRPr="00A336B5" w:rsidRDefault="00232368" w:rsidP="009352EB">
      <w:pPr>
        <w:jc w:val="center"/>
        <w:rPr>
          <w:rFonts w:ascii="Arial Narrow" w:hAnsi="Arial Narrow" w:cs="Arial"/>
          <w:bCs/>
          <w:sz w:val="22"/>
          <w:szCs w:val="22"/>
        </w:rPr>
      </w:pPr>
    </w:p>
    <w:p w14:paraId="414C6410" w14:textId="77777777" w:rsidR="00232368" w:rsidRPr="0093144F" w:rsidRDefault="00232368" w:rsidP="0023236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AA787E4" w14:textId="77777777" w:rsidR="00232368" w:rsidRPr="0093144F" w:rsidRDefault="00232368" w:rsidP="0023236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7814F3A4" w14:textId="77777777" w:rsidR="00232368" w:rsidRDefault="00232368" w:rsidP="0023236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56D3D529" w14:textId="77777777" w:rsidR="00232368" w:rsidRPr="00F773C9" w:rsidRDefault="00232368" w:rsidP="00232368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7E63ED83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A9BBEB0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23EF48C5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DC77772" w14:textId="3751C6DC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504262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504262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83E2E0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4778AD1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915657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4E18103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A1F0536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60C805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317E081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8A379E4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288113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9087E4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5E094AD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3B47D80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E3F6A5F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6362" w14:textId="77777777" w:rsidR="00615E11" w:rsidRDefault="00615E11">
      <w:r>
        <w:separator/>
      </w:r>
    </w:p>
  </w:endnote>
  <w:endnote w:type="continuationSeparator" w:id="0">
    <w:p w14:paraId="79978B70" w14:textId="77777777" w:rsidR="00615E11" w:rsidRDefault="0061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921C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FA91183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3AC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B2AB" w14:textId="77777777" w:rsidR="00615E11" w:rsidRDefault="00615E11">
      <w:r>
        <w:separator/>
      </w:r>
    </w:p>
  </w:footnote>
  <w:footnote w:type="continuationSeparator" w:id="0">
    <w:p w14:paraId="3BE88C52" w14:textId="77777777" w:rsidR="00615E11" w:rsidRDefault="00615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0351F" w14:textId="77777777" w:rsidR="00504262" w:rsidRDefault="0050426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9D22C91" w14:textId="77777777" w:rsidR="00504262" w:rsidRDefault="0050426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0E33EC4" w14:textId="77777777" w:rsidR="00504262" w:rsidRDefault="0050426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4359B63" w14:textId="77777777" w:rsidR="00504262" w:rsidRDefault="0050426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C3F06F2" w14:textId="68EBAC15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8FA6F6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A913F4D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4136483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987217">
    <w:abstractNumId w:val="1"/>
  </w:num>
  <w:num w:numId="2" w16cid:durableId="221992001">
    <w:abstractNumId w:val="4"/>
  </w:num>
  <w:num w:numId="3" w16cid:durableId="549459286">
    <w:abstractNumId w:val="1"/>
  </w:num>
  <w:num w:numId="4" w16cid:durableId="2046635349">
    <w:abstractNumId w:val="4"/>
  </w:num>
  <w:num w:numId="5" w16cid:durableId="788932038">
    <w:abstractNumId w:val="5"/>
  </w:num>
  <w:num w:numId="6" w16cid:durableId="1635715135">
    <w:abstractNumId w:val="3"/>
  </w:num>
  <w:num w:numId="7" w16cid:durableId="198011177">
    <w:abstractNumId w:val="2"/>
  </w:num>
  <w:num w:numId="8" w16cid:durableId="836503596">
    <w:abstractNumId w:val="6"/>
  </w:num>
  <w:num w:numId="9" w16cid:durableId="105966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81F8D"/>
    <w:rsid w:val="00195ECA"/>
    <w:rsid w:val="001A54D7"/>
    <w:rsid w:val="001D3041"/>
    <w:rsid w:val="001E599A"/>
    <w:rsid w:val="00232368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262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15E11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31A8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9F8B5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2026-09-12T01:17:00Z</dcterms:modified>
</cp:coreProperties>
</file>