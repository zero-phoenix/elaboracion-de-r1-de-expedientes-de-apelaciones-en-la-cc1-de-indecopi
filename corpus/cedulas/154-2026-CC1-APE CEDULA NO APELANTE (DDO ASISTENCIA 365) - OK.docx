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771F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6FCAEEF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6CFFC63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64123B9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A847FE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000154-2026/CC1-APELACION</w:t>
      </w:r>
    </w:p>
    <w:p w14:paraId="382B59F2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000644-2025/PS1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6247DC5" w14:textId="77777777" w:rsidTr="004F158F">
        <w:trPr>
          <w:trHeight w:val="987"/>
        </w:trPr>
        <w:tc>
          <w:tcPr>
            <w:tcW w:w="3684" w:type="dxa"/>
          </w:tcPr>
          <w:p w14:paraId="72266603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26454335</w:t>
            </w:r>
          </w:p>
        </w:tc>
      </w:tr>
    </w:tbl>
    <w:p w14:paraId="00F9D200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0AF9FEE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3B4A08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37F8B1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F07AEFC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24D0CF87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ASISTENCIA 365 S.A.C. - 365 S.A.C.</w:t>
      </w:r>
    </w:p>
    <w:p w14:paraId="608BDF4C" w14:textId="3DCC8B56" w:rsidR="00A90F1B" w:rsidRPr="002F4977" w:rsidRDefault="00E7361C" w:rsidP="002F4977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252570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2BF1BCB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1025D38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*2026-CC1-N017338*</w:t>
            </w:r>
          </w:p>
        </w:tc>
      </w:tr>
    </w:tbl>
    <w:p w14:paraId="7899E454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2D96374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8C92A24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862681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24113D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5A35A94" w14:textId="77777777" w:rsidR="00B9040A" w:rsidRPr="00B943B6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B943B6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36D6A514" w14:textId="77777777" w:rsidR="00D838DC" w:rsidRPr="00B943B6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6387BB6B" w14:textId="77777777" w:rsidR="00D838DC" w:rsidRPr="00B943B6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39EFB8C8" w14:textId="77777777" w:rsidR="00B943B6" w:rsidRPr="00C85E9A" w:rsidRDefault="00B943B6" w:rsidP="00B943B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3C909F2E" w14:textId="77777777" w:rsidR="00B943B6" w:rsidRPr="00C85E9A" w:rsidRDefault="00B943B6" w:rsidP="00B943B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13378F57" w14:textId="77777777" w:rsidR="00B943B6" w:rsidRPr="00C85E9A" w:rsidRDefault="00B943B6" w:rsidP="00B943B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5582B819" w14:textId="77777777" w:rsidR="00B943B6" w:rsidRPr="006F39B7" w:rsidRDefault="00B943B6" w:rsidP="00B943B6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7A3AB707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98C8A2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F9C77FE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0B44137" w14:textId="491A8680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2F4977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2F4977">
        <w:rPr>
          <w:rFonts w:ascii="Arial Narrow" w:hAnsi="Arial Narrow" w:cs="Arial"/>
          <w:noProof/>
          <w:sz w:val="20"/>
          <w:szCs w:val="20"/>
        </w:rPr>
        <w:t xml:space="preserve">2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1399405" w14:textId="77777777" w:rsidR="00114A0E" w:rsidRDefault="00114A0E" w:rsidP="00114A0E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Pr="001677F7">
        <w:rPr>
          <w:rFonts w:ascii="Arial Narrow" w:hAnsi="Arial Narrow" w:cs="Arial"/>
          <w:noProof/>
          <w:sz w:val="20"/>
          <w:szCs w:val="20"/>
        </w:rPr>
        <w:t xml:space="preserve">17 de noviembre de 2025 </w:t>
      </w:r>
      <w:r w:rsidRPr="00F50482">
        <w:rPr>
          <w:rFonts w:ascii="Arial Narrow" w:hAnsi="Arial Narrow" w:cs="Arial"/>
          <w:noProof/>
          <w:sz w:val="20"/>
          <w:szCs w:val="20"/>
        </w:rPr>
        <w:t>presentado por la parte denunciante (</w:t>
      </w:r>
      <w:r w:rsidRPr="002D439A">
        <w:rPr>
          <w:rFonts w:ascii="Arial Narrow" w:hAnsi="Arial Narrow" w:cs="Arial"/>
          <w:noProof/>
          <w:sz w:val="20"/>
          <w:szCs w:val="20"/>
        </w:rPr>
        <w:t xml:space="preserve">65 </w:t>
      </w:r>
      <w:r w:rsidRPr="00F50482">
        <w:rPr>
          <w:rFonts w:ascii="Arial Narrow" w:hAnsi="Arial Narrow" w:cs="Arial"/>
          <w:noProof/>
          <w:sz w:val="20"/>
          <w:szCs w:val="20"/>
        </w:rPr>
        <w:t>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08F04FF2" w14:textId="77777777" w:rsidR="00114A0E" w:rsidRDefault="00114A0E" w:rsidP="00114A0E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Pr="001677F7">
        <w:rPr>
          <w:rFonts w:ascii="Arial Narrow" w:hAnsi="Arial Narrow" w:cs="Arial"/>
          <w:noProof/>
          <w:sz w:val="20"/>
          <w:szCs w:val="20"/>
        </w:rPr>
        <w:t xml:space="preserve">26 de marzo de 2026 </w:t>
      </w:r>
      <w:r w:rsidRPr="00F50482">
        <w:rPr>
          <w:rFonts w:ascii="Arial Narrow" w:hAnsi="Arial Narrow" w:cs="Arial"/>
          <w:noProof/>
          <w:sz w:val="20"/>
          <w:szCs w:val="20"/>
        </w:rPr>
        <w:t>presentado por la parte denunciante (</w:t>
      </w:r>
      <w:r w:rsidRPr="00E2438B">
        <w:rPr>
          <w:rFonts w:ascii="Arial Narrow" w:hAnsi="Arial Narrow" w:cs="Arial"/>
          <w:noProof/>
          <w:sz w:val="20"/>
          <w:szCs w:val="20"/>
        </w:rPr>
        <w:t xml:space="preserve">16 </w:t>
      </w:r>
      <w:r w:rsidRPr="00F50482">
        <w:rPr>
          <w:rFonts w:ascii="Arial Narrow" w:hAnsi="Arial Narrow" w:cs="Arial"/>
          <w:noProof/>
          <w:sz w:val="20"/>
          <w:szCs w:val="20"/>
        </w:rPr>
        <w:t>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43E59EC5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7A179F2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B08B1FF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8D031DA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615324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6362BC6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73A394D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FB507CE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EF93296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42720" w14:textId="77777777" w:rsidR="00C75C19" w:rsidRDefault="00C75C19">
      <w:r>
        <w:separator/>
      </w:r>
    </w:p>
  </w:endnote>
  <w:endnote w:type="continuationSeparator" w:id="0">
    <w:p w14:paraId="3A3C31C9" w14:textId="77777777" w:rsidR="00C75C19" w:rsidRDefault="00C75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A1E5F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F4BD9E3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BDBD5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8F8B5" w14:textId="77777777" w:rsidR="00C75C19" w:rsidRDefault="00C75C19">
      <w:r>
        <w:separator/>
      </w:r>
    </w:p>
  </w:footnote>
  <w:footnote w:type="continuationSeparator" w:id="0">
    <w:p w14:paraId="51052664" w14:textId="77777777" w:rsidR="00C75C19" w:rsidRDefault="00C75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2505" w14:textId="77777777" w:rsidR="00B943B6" w:rsidRDefault="00B943B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21B0BB3" w14:textId="77777777" w:rsidR="00B943B6" w:rsidRDefault="00B943B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0A24801" w14:textId="77777777" w:rsidR="00B943B6" w:rsidRDefault="00B943B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D332BB1" w14:textId="77777777" w:rsidR="00B943B6" w:rsidRDefault="00B943B6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B3D253F" w14:textId="6CB0FEFD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3CAE3D0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9927B34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438D4F29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712378">
    <w:abstractNumId w:val="1"/>
  </w:num>
  <w:num w:numId="2" w16cid:durableId="201871023">
    <w:abstractNumId w:val="4"/>
  </w:num>
  <w:num w:numId="3" w16cid:durableId="911045538">
    <w:abstractNumId w:val="1"/>
  </w:num>
  <w:num w:numId="4" w16cid:durableId="1448161898">
    <w:abstractNumId w:val="4"/>
  </w:num>
  <w:num w:numId="5" w16cid:durableId="1462462118">
    <w:abstractNumId w:val="5"/>
  </w:num>
  <w:num w:numId="6" w16cid:durableId="78405004">
    <w:abstractNumId w:val="3"/>
  </w:num>
  <w:num w:numId="7" w16cid:durableId="1769109308">
    <w:abstractNumId w:val="2"/>
  </w:num>
  <w:num w:numId="8" w16cid:durableId="325321876">
    <w:abstractNumId w:val="6"/>
  </w:num>
  <w:num w:numId="9" w16cid:durableId="198253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4A0E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2F4977"/>
    <w:rsid w:val="003026E0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05CC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943B6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75C19"/>
    <w:rsid w:val="00C80266"/>
    <w:rsid w:val="00CC11BD"/>
    <w:rsid w:val="00CC7106"/>
    <w:rsid w:val="00CE450E"/>
    <w:rsid w:val="00CE7375"/>
    <w:rsid w:val="00CE7477"/>
    <w:rsid w:val="00CF459C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40CD644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2026-05-01T05:05:00Z</dcterms:modified>
</cp:coreProperties>
</file>