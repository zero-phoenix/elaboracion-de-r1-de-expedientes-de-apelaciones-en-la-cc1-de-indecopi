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756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83C892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566280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3B1AA1B5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7BA7EB0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000354-2026/CC1-APELACION</w:t>
      </w:r>
    </w:p>
    <w:p w14:paraId="189AE8ED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002002-2025/PS1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CF22277" w14:textId="77777777" w:rsidTr="004F158F">
        <w:trPr>
          <w:trHeight w:val="987"/>
        </w:trPr>
        <w:tc>
          <w:tcPr>
            <w:tcW w:w="3684" w:type="dxa"/>
          </w:tcPr>
          <w:p w14:paraId="09E68E6A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26469718</w:t>
            </w:r>
          </w:p>
        </w:tc>
      </w:tr>
    </w:tbl>
    <w:p w14:paraId="202124A5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28799B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7200DA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3B82D7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BB4DC64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477979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7B0FCDBC" w14:textId="1B418599" w:rsidR="00A90F1B" w:rsidRPr="00345A8C" w:rsidRDefault="00E7361C" w:rsidP="00345A8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33E2729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854AB58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*2026-CC1-N023457*</w:t>
            </w:r>
          </w:p>
        </w:tc>
      </w:tr>
    </w:tbl>
    <w:p w14:paraId="127121B8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92750C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453DB2F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00C6693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6C800B4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1CFB110" w14:textId="77777777" w:rsidR="00B9040A" w:rsidRPr="00961E95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961E95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0F1B132F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B9121DD" w14:textId="77777777" w:rsidR="00961E95" w:rsidRPr="00C85E9A" w:rsidRDefault="00961E95" w:rsidP="00961E9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9CD1378" w14:textId="77777777" w:rsidR="00961E95" w:rsidRPr="00C85E9A" w:rsidRDefault="00961E95" w:rsidP="00961E9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7B70C9EB" w14:textId="77777777" w:rsidR="00961E95" w:rsidRPr="00C85E9A" w:rsidRDefault="00961E95" w:rsidP="00961E9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30FF28B8" w14:textId="77777777" w:rsidR="00961E95" w:rsidRPr="006F39B7" w:rsidRDefault="00961E95" w:rsidP="00961E95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50031128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0B61901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4E9FD4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724EFEE" w14:textId="6CCC8233" w:rsidR="00961E9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961E95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961E95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961E95">
        <w:rPr>
          <w:rFonts w:ascii="Arial Narrow" w:hAnsi="Arial Narrow" w:cs="Arial"/>
          <w:noProof/>
          <w:sz w:val="20"/>
          <w:szCs w:val="20"/>
        </w:rPr>
        <w:t>.</w:t>
      </w:r>
    </w:p>
    <w:p w14:paraId="1FA746D2" w14:textId="5E5C4EB7" w:rsidR="00BD0145" w:rsidRDefault="00961E9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961E95">
        <w:rPr>
          <w:rFonts w:ascii="Arial Narrow" w:hAnsi="Arial Narrow" w:cs="Arial"/>
          <w:noProof/>
          <w:sz w:val="20"/>
          <w:szCs w:val="20"/>
        </w:rPr>
        <w:t xml:space="preserve">Copia del escrito de la parte </w:t>
      </w:r>
      <w:r>
        <w:rPr>
          <w:rFonts w:ascii="Arial Narrow" w:hAnsi="Arial Narrow" w:cs="Arial"/>
          <w:noProof/>
          <w:sz w:val="20"/>
          <w:szCs w:val="20"/>
        </w:rPr>
        <w:t>denunciante</w:t>
      </w:r>
      <w:r w:rsidRPr="00961E95">
        <w:rPr>
          <w:rFonts w:ascii="Arial Narrow" w:hAnsi="Arial Narrow" w:cs="Arial"/>
          <w:noProof/>
          <w:sz w:val="20"/>
          <w:szCs w:val="20"/>
        </w:rPr>
        <w:t xml:space="preserve"> presentada el </w:t>
      </w:r>
      <w:r w:rsidR="00345A8C" w:rsidRPr="00345A8C">
        <w:rPr>
          <w:rFonts w:ascii="Arial Narrow" w:hAnsi="Arial Narrow" w:cs="Arial"/>
          <w:noProof/>
          <w:sz w:val="20"/>
          <w:szCs w:val="20"/>
        </w:rPr>
        <w:t>24 de febrero de 2026</w:t>
      </w:r>
      <w:r w:rsidR="00345A8C" w:rsidRPr="00345A8C">
        <w:rPr>
          <w:rFonts w:ascii="Arial Narrow" w:hAnsi="Arial Narrow" w:cs="Arial"/>
          <w:noProof/>
          <w:sz w:val="20"/>
          <w:szCs w:val="20"/>
        </w:rPr>
        <w:t xml:space="preserve"> </w:t>
      </w:r>
      <w:r w:rsidRPr="00961E95">
        <w:rPr>
          <w:rFonts w:ascii="Arial Narrow" w:hAnsi="Arial Narrow" w:cs="Arial"/>
          <w:noProof/>
          <w:sz w:val="20"/>
          <w:szCs w:val="20"/>
        </w:rPr>
        <w:t>(</w:t>
      </w:r>
      <w:r>
        <w:rPr>
          <w:rFonts w:ascii="Arial Narrow" w:hAnsi="Arial Narrow" w:cs="Arial"/>
          <w:noProof/>
          <w:sz w:val="20"/>
          <w:szCs w:val="20"/>
        </w:rPr>
        <w:t>9</w:t>
      </w:r>
      <w:r w:rsidRPr="00961E95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6F54A39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D1454F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00B2B84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79146DD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B5852F1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D1877F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672CC67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EC00652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7BF305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CAF1894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44ED9FA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00D418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797E5F5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83453" w14:textId="77777777" w:rsidR="00BD1B08" w:rsidRDefault="00BD1B08">
      <w:r>
        <w:separator/>
      </w:r>
    </w:p>
  </w:endnote>
  <w:endnote w:type="continuationSeparator" w:id="0">
    <w:p w14:paraId="5E28A59F" w14:textId="77777777" w:rsidR="00BD1B08" w:rsidRDefault="00BD1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4F66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6A1B00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C82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D2322" w14:textId="77777777" w:rsidR="00BD1B08" w:rsidRDefault="00BD1B08">
      <w:r>
        <w:separator/>
      </w:r>
    </w:p>
  </w:footnote>
  <w:footnote w:type="continuationSeparator" w:id="0">
    <w:p w14:paraId="4F387587" w14:textId="77777777" w:rsidR="00BD1B08" w:rsidRDefault="00BD1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3112" w14:textId="77777777" w:rsidR="00345A8C" w:rsidRDefault="00345A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FD8F778" w14:textId="77777777" w:rsidR="00345A8C" w:rsidRDefault="00345A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D4F8D0" w14:textId="77777777" w:rsidR="00345A8C" w:rsidRDefault="00345A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B875520" w14:textId="77777777" w:rsidR="00345A8C" w:rsidRDefault="00345A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04B69CC" w14:textId="285A4EA2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826B28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F9B5204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4A611AF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151159">
    <w:abstractNumId w:val="1"/>
  </w:num>
  <w:num w:numId="2" w16cid:durableId="474570052">
    <w:abstractNumId w:val="4"/>
  </w:num>
  <w:num w:numId="3" w16cid:durableId="1671718449">
    <w:abstractNumId w:val="1"/>
  </w:num>
  <w:num w:numId="4" w16cid:durableId="515925431">
    <w:abstractNumId w:val="4"/>
  </w:num>
  <w:num w:numId="5" w16cid:durableId="1525173428">
    <w:abstractNumId w:val="5"/>
  </w:num>
  <w:num w:numId="6" w16cid:durableId="242573118">
    <w:abstractNumId w:val="3"/>
  </w:num>
  <w:num w:numId="7" w16cid:durableId="2122920811">
    <w:abstractNumId w:val="2"/>
  </w:num>
  <w:num w:numId="8" w16cid:durableId="162404275">
    <w:abstractNumId w:val="6"/>
  </w:num>
  <w:num w:numId="9" w16cid:durableId="158140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45A8C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1E95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E1B85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1B08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31DC46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2026-06-05T20:00:00Z</dcterms:modified>
</cp:coreProperties>
</file>