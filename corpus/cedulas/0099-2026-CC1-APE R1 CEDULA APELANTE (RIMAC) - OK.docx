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1973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1163CAD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D2281E6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24 de abril de 2026</w:t>
      </w:r>
    </w:p>
    <w:p w14:paraId="5FDE589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6FF901B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000099-2026/CC1-APELACION</w:t>
      </w:r>
    </w:p>
    <w:p w14:paraId="3EC32B5C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001144-2025/PS1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ADAD70C" w14:textId="77777777" w:rsidTr="004F158F">
        <w:trPr>
          <w:trHeight w:val="987"/>
        </w:trPr>
        <w:tc>
          <w:tcPr>
            <w:tcW w:w="3684" w:type="dxa"/>
          </w:tcPr>
          <w:p w14:paraId="606341A9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26451539</w:t>
            </w:r>
          </w:p>
        </w:tc>
      </w:tr>
    </w:tbl>
    <w:p w14:paraId="1878BB5B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AB85D4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DDFA17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74169C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383EF8E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6789E284" w14:textId="782EDD0A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</w:t>
      </w:r>
      <w:r w:rsidR="00BE4319">
        <w:rPr>
          <w:rFonts w:ascii="Arial Narrow" w:hAnsi="Arial Narrow" w:cs="Arial"/>
          <w:b/>
          <w:bCs/>
          <w:sz w:val="22"/>
          <w:szCs w:val="22"/>
        </w:rPr>
        <w:t>Í</w:t>
      </w:r>
      <w:r w:rsidRPr="00A336B5">
        <w:rPr>
          <w:rFonts w:ascii="Arial Narrow" w:hAnsi="Arial Narrow" w:cs="Arial"/>
          <w:b/>
          <w:bCs/>
          <w:sz w:val="22"/>
          <w:szCs w:val="22"/>
        </w:rPr>
        <w:t>MAC SEGUROS Y REASEGUROS</w:t>
      </w:r>
      <w:r w:rsidR="00BE4319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05301397" w14:textId="62265464" w:rsidR="00A90F1B" w:rsidRPr="00BE4319" w:rsidRDefault="00E7361C" w:rsidP="00BE431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543A57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06C4945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*2026-CC1-N016236*</w:t>
            </w:r>
          </w:p>
        </w:tc>
      </w:tr>
    </w:tbl>
    <w:p w14:paraId="3F30D347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F26120D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28F4C9A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E7A552F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24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4622D07B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40A4D873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172626BB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2DA88E28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0C14768B" w14:textId="77777777" w:rsidR="00226B8C" w:rsidRPr="00C85E9A" w:rsidRDefault="00226B8C" w:rsidP="00226B8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08146A79" w14:textId="77777777" w:rsidR="00226B8C" w:rsidRPr="00C85E9A" w:rsidRDefault="00226B8C" w:rsidP="00226B8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12454B5F" w14:textId="77777777" w:rsidR="00226B8C" w:rsidRPr="00C85E9A" w:rsidRDefault="00226B8C" w:rsidP="00226B8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076943D2" w14:textId="77777777" w:rsidR="00226B8C" w:rsidRPr="006F39B7" w:rsidRDefault="00226B8C" w:rsidP="00226B8C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0C29B289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6B2F32F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A281B82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FB3FE01" w14:textId="5991A813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BE431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BE431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724338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2DA4AC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B731100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8601800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9857A2A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7FDE143B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0AC5FA5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5BB0CBB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3E4079F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E05469E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B72C594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D12C914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4B91075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3085B" w14:textId="77777777" w:rsidR="0043477C" w:rsidRDefault="0043477C">
      <w:r>
        <w:separator/>
      </w:r>
    </w:p>
  </w:endnote>
  <w:endnote w:type="continuationSeparator" w:id="0">
    <w:p w14:paraId="68D4BF7B" w14:textId="77777777" w:rsidR="0043477C" w:rsidRDefault="00434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20EAA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EF9681A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52530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9E178" w14:textId="77777777" w:rsidR="0043477C" w:rsidRDefault="0043477C">
      <w:r>
        <w:separator/>
      </w:r>
    </w:p>
  </w:footnote>
  <w:footnote w:type="continuationSeparator" w:id="0">
    <w:p w14:paraId="0FC37FF5" w14:textId="77777777" w:rsidR="0043477C" w:rsidRDefault="00434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1F7E6" w14:textId="77777777" w:rsidR="00BE4319" w:rsidRDefault="00BE431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1EE77AD" w14:textId="77777777" w:rsidR="00BE4319" w:rsidRDefault="00BE431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86C2403" w14:textId="77777777" w:rsidR="00BE4319" w:rsidRDefault="00BE431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06E90D8" w14:textId="77777777" w:rsidR="00BE4319" w:rsidRDefault="00BE431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72B06FA" w14:textId="37AE2FDA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8B776F1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15AD864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652C29D3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144450">
    <w:abstractNumId w:val="1"/>
  </w:num>
  <w:num w:numId="2" w16cid:durableId="339428137">
    <w:abstractNumId w:val="4"/>
  </w:num>
  <w:num w:numId="3" w16cid:durableId="722681523">
    <w:abstractNumId w:val="1"/>
  </w:num>
  <w:num w:numId="4" w16cid:durableId="1309824327">
    <w:abstractNumId w:val="4"/>
  </w:num>
  <w:num w:numId="5" w16cid:durableId="983003339">
    <w:abstractNumId w:val="5"/>
  </w:num>
  <w:num w:numId="6" w16cid:durableId="623511669">
    <w:abstractNumId w:val="3"/>
  </w:num>
  <w:num w:numId="7" w16cid:durableId="1992053509">
    <w:abstractNumId w:val="2"/>
  </w:num>
  <w:num w:numId="8" w16cid:durableId="1158614741">
    <w:abstractNumId w:val="6"/>
  </w:num>
  <w:num w:numId="9" w16cid:durableId="150878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26B8C"/>
    <w:rsid w:val="00240CFE"/>
    <w:rsid w:val="0024777C"/>
    <w:rsid w:val="002523E5"/>
    <w:rsid w:val="002635F7"/>
    <w:rsid w:val="00277D72"/>
    <w:rsid w:val="002A0279"/>
    <w:rsid w:val="002B6AAE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3E72BD"/>
    <w:rsid w:val="00402A13"/>
    <w:rsid w:val="00410E06"/>
    <w:rsid w:val="0042419C"/>
    <w:rsid w:val="0043477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E4319"/>
    <w:rsid w:val="00BF541C"/>
    <w:rsid w:val="00C113DE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B1AAA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2D8A51A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27</cp:revision>
  <cp:lastPrinted>2026-04-25T00:30:00Z</cp:lastPrinted>
  <dcterms:created xsi:type="dcterms:W3CDTF">2017-09-08T19:50:00Z</dcterms:created>
  <dcterms:modified xsi:type="dcterms:W3CDTF">2026-04-25T00:44:00Z</dcterms:modified>
</cp:coreProperties>
</file>