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F6AA7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06DB473D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254895FA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4 de septiembre de 2026</w:t>
      </w:r>
    </w:p>
    <w:p w14:paraId="6CAE4EBE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760FAE54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000629-2026/CC1-APELACION</w:t>
      </w:r>
    </w:p>
    <w:p w14:paraId="529FCE84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002298-2025/PS1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5B54EE96" w14:textId="77777777" w:rsidTr="004F158F">
        <w:trPr>
          <w:trHeight w:val="987"/>
        </w:trPr>
        <w:tc>
          <w:tcPr>
            <w:tcW w:w="3684" w:type="dxa"/>
          </w:tcPr>
          <w:p w14:paraId="57C27D7C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26483788</w:t>
            </w:r>
          </w:p>
        </w:tc>
      </w:tr>
    </w:tbl>
    <w:p w14:paraId="6451E9F3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3588F9FA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2EAB878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1B3CCD3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9C5B6CF" w14:textId="2CBAF59B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</w:p>
    <w:p w14:paraId="4102FC37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JOEL PILCO TRINIDAD</w:t>
      </w:r>
    </w:p>
    <w:p w14:paraId="556D0EED" w14:textId="4A795331" w:rsidR="00A90F1B" w:rsidRPr="00AF7ACC" w:rsidRDefault="00E7361C" w:rsidP="00AF7ACC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joelpilcot96@gmail.com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34EAA8CE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53E28A90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*2026-CC1-N039070*</w:t>
            </w:r>
          </w:p>
        </w:tc>
      </w:tr>
    </w:tbl>
    <w:p w14:paraId="295AAF4B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17039C87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00989714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78E877EF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4 de septiembre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094E0955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11C8CA7D" w14:textId="77777777" w:rsidR="00B9040A" w:rsidRPr="00AF7ACC" w:rsidRDefault="00D838DC" w:rsidP="009352EB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AF7ACC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5F0CD142" w14:textId="77777777" w:rsidR="00D838DC" w:rsidRPr="00AF7ACC" w:rsidRDefault="00D838DC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09C4C57E" w14:textId="77777777" w:rsidR="00D838DC" w:rsidRPr="00AF7ACC" w:rsidRDefault="00D838DC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17FA6647" w14:textId="77777777" w:rsidR="00AF7ACC" w:rsidRPr="0093144F" w:rsidRDefault="00AF7ACC" w:rsidP="00AF7ACC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93144F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7C326005" w14:textId="77777777" w:rsidR="00AF7ACC" w:rsidRPr="0093144F" w:rsidRDefault="00AF7ACC" w:rsidP="00AF7ACC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LOUSSIANA CATHERINE SALAZAR QUIROZ</w:t>
      </w:r>
    </w:p>
    <w:p w14:paraId="339AA2CB" w14:textId="77777777" w:rsidR="00AF7ACC" w:rsidRDefault="00AF7ACC" w:rsidP="00AF7ACC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Especialista Legal</w:t>
      </w:r>
    </w:p>
    <w:p w14:paraId="4E640CB4" w14:textId="77777777" w:rsidR="00AF7ACC" w:rsidRPr="00F773C9" w:rsidRDefault="00AF7ACC" w:rsidP="00AF7ACC">
      <w:pPr>
        <w:suppressAutoHyphens/>
        <w:jc w:val="center"/>
        <w:rPr>
          <w:rFonts w:ascii="Arial Narrow" w:eastAsiaTheme="minorHAnsi" w:hAnsi="Arial Narrow"/>
          <w:b/>
          <w:sz w:val="22"/>
          <w:szCs w:val="22"/>
          <w:lang w:eastAsia="en-US"/>
        </w:rPr>
      </w:pPr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Comisión de Protección al Consumidor </w:t>
      </w:r>
      <w:proofErr w:type="spellStart"/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N°</w:t>
      </w:r>
      <w:proofErr w:type="spellEnd"/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 1</w:t>
      </w:r>
    </w:p>
    <w:p w14:paraId="15B319E5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12F52DFA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ACC/JCQ </w:t>
      </w:r>
    </w:p>
    <w:p w14:paraId="62F183BE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66580B81" w14:textId="50E069AF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AF7ACC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AF7ACC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5ABE3AE3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4EE60D4D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6A991FF5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F6BE3CE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390F1B98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5A4FDA02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13A2742F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446B5BA3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65A75F0B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60F6193D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5C3316BF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2EFC7235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25B62669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88C5B" w14:textId="77777777" w:rsidR="00E0673B" w:rsidRDefault="00E0673B">
      <w:r>
        <w:separator/>
      </w:r>
    </w:p>
  </w:endnote>
  <w:endnote w:type="continuationSeparator" w:id="0">
    <w:p w14:paraId="1FBE57FD" w14:textId="77777777" w:rsidR="00E0673B" w:rsidRDefault="00E06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8C0D2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735A0889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933ED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E8416" w14:textId="77777777" w:rsidR="00E0673B" w:rsidRDefault="00E0673B">
      <w:r>
        <w:separator/>
      </w:r>
    </w:p>
  </w:footnote>
  <w:footnote w:type="continuationSeparator" w:id="0">
    <w:p w14:paraId="5BDC8A6F" w14:textId="77777777" w:rsidR="00E0673B" w:rsidRDefault="00E067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FF5E" w14:textId="77777777" w:rsidR="00AF7ACC" w:rsidRDefault="00AF7ACC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794F73F" w14:textId="77777777" w:rsidR="00AF7ACC" w:rsidRDefault="00AF7ACC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42D74AD" w14:textId="77777777" w:rsidR="00AF7ACC" w:rsidRDefault="00AF7ACC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108793B" w14:textId="77777777" w:rsidR="00AF7ACC" w:rsidRDefault="00AF7ACC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67C85A2" w14:textId="0EE20C8F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8240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221F8579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2E5042E8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582390DA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646995">
    <w:abstractNumId w:val="1"/>
  </w:num>
  <w:num w:numId="2" w16cid:durableId="240262603">
    <w:abstractNumId w:val="4"/>
  </w:num>
  <w:num w:numId="3" w16cid:durableId="1047602944">
    <w:abstractNumId w:val="1"/>
  </w:num>
  <w:num w:numId="4" w16cid:durableId="845901230">
    <w:abstractNumId w:val="4"/>
  </w:num>
  <w:num w:numId="5" w16cid:durableId="1017661788">
    <w:abstractNumId w:val="5"/>
  </w:num>
  <w:num w:numId="6" w16cid:durableId="1109396913">
    <w:abstractNumId w:val="3"/>
  </w:num>
  <w:num w:numId="7" w16cid:durableId="842285198">
    <w:abstractNumId w:val="2"/>
  </w:num>
  <w:num w:numId="8" w16cid:durableId="969702669">
    <w:abstractNumId w:val="6"/>
  </w:num>
  <w:num w:numId="9" w16cid:durableId="111267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AF7ACC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E4F85"/>
    <w:rsid w:val="00BF541C"/>
    <w:rsid w:val="00C217D0"/>
    <w:rsid w:val="00C25F81"/>
    <w:rsid w:val="00C4298B"/>
    <w:rsid w:val="00C42B1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0673B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D7E1F08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40</TotalTime>
  <Pages>1</Pages>
  <Words>228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26</cp:revision>
  <cp:lastPrinted>2026-09-12T00:46:00Z</cp:lastPrinted>
  <dcterms:created xsi:type="dcterms:W3CDTF">2017-09-08T19:50:00Z</dcterms:created>
  <dcterms:modified xsi:type="dcterms:W3CDTF">2026-09-12T00:47:00Z</dcterms:modified>
</cp:coreProperties>
</file>