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73AC5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50E66531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31C4E989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10 de abril de 2026</w:t>
      </w:r>
    </w:p>
    <w:p w14:paraId="6A3FF35A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3267A195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 xml:space="preserve">Expediente </w:t>
      </w:r>
      <w:proofErr w:type="spellStart"/>
      <w:r>
        <w:rPr>
          <w:rFonts w:ascii="Arial Narrow" w:hAnsi="Arial Narrow" w:cs="Arial"/>
          <w:b/>
          <w:sz w:val="18"/>
          <w:szCs w:val="18"/>
        </w:rPr>
        <w:t>Nº</w:t>
      </w:r>
      <w:proofErr w:type="spellEnd"/>
      <w:r>
        <w:rPr>
          <w:rFonts w:ascii="Arial Narrow" w:hAnsi="Arial Narrow" w:cs="Arial"/>
          <w:b/>
          <w:sz w:val="18"/>
          <w:szCs w:val="18"/>
        </w:rPr>
        <w:t xml:space="preserve"> 000019-2026/CC1-APELACION</w:t>
      </w:r>
    </w:p>
    <w:p w14:paraId="4CAE9B75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001447-2025/PS1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3B4A423A" w14:textId="77777777" w:rsidTr="004F158F">
        <w:trPr>
          <w:trHeight w:val="987"/>
        </w:trPr>
        <w:tc>
          <w:tcPr>
            <w:tcW w:w="3684" w:type="dxa"/>
          </w:tcPr>
          <w:p w14:paraId="618EB889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26417781</w:t>
            </w:r>
          </w:p>
        </w:tc>
      </w:tr>
    </w:tbl>
    <w:p w14:paraId="2ADB7879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40A985C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27E42F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0DBDA7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D59E8AC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4D3FBA3E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INTERSEGURO COMPAÑIA DE SEGUROS S.A.</w:t>
      </w:r>
    </w:p>
    <w:p w14:paraId="37051679" w14:textId="60ED06F0" w:rsidR="00A90F1B" w:rsidRPr="003D372E" w:rsidRDefault="00E7361C" w:rsidP="003D372E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46930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68DA4798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593BDEAC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*2026-CC1-N013801*</w:t>
            </w:r>
          </w:p>
        </w:tc>
      </w:tr>
    </w:tbl>
    <w:p w14:paraId="18F98DA1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38BB132F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BDBC6AA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39616ABC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</w:t>
      </w:r>
      <w:proofErr w:type="spellStart"/>
      <w:r w:rsidRPr="00AD23FA">
        <w:rPr>
          <w:rFonts w:ascii="Arial Narrow" w:hAnsi="Arial Narrow" w:cs="Arial"/>
          <w:sz w:val="22"/>
          <w:szCs w:val="22"/>
        </w:rPr>
        <w:t>Nº</w:t>
      </w:r>
      <w:proofErr w:type="spellEnd"/>
      <w:r w:rsidRPr="00AD23FA">
        <w:rPr>
          <w:rFonts w:ascii="Arial Narrow" w:hAnsi="Arial Narrow" w:cs="Arial"/>
          <w:sz w:val="22"/>
          <w:szCs w:val="22"/>
        </w:rPr>
        <w:t xml:space="preserve">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69487540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1BC718FB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40160AE8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128E509F" w14:textId="77777777" w:rsidR="00C43EB3" w:rsidRPr="00C43EB3" w:rsidRDefault="00C43EB3" w:rsidP="00C43EB3">
      <w:pPr>
        <w:jc w:val="both"/>
        <w:rPr>
          <w:rFonts w:ascii="Arial Narrow" w:hAnsi="Arial Narrow" w:cs="Arial"/>
          <w:bCs/>
          <w:sz w:val="22"/>
          <w:szCs w:val="22"/>
        </w:rPr>
      </w:pPr>
    </w:p>
    <w:p w14:paraId="291BA628" w14:textId="77777777" w:rsidR="001871F7" w:rsidRPr="00C85E9A" w:rsidRDefault="001871F7" w:rsidP="001871F7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24C2046E" w14:textId="77777777" w:rsidR="001871F7" w:rsidRPr="00C85E9A" w:rsidRDefault="001871F7" w:rsidP="001871F7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4230B6C5" w14:textId="77777777" w:rsidR="001871F7" w:rsidRPr="00C85E9A" w:rsidRDefault="001871F7" w:rsidP="001871F7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61E06FFE" w14:textId="77777777" w:rsidR="001871F7" w:rsidRPr="006F39B7" w:rsidRDefault="001871F7" w:rsidP="001871F7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31E0EE08" w14:textId="77777777" w:rsidR="00C43EB3" w:rsidRPr="00C43EB3" w:rsidRDefault="00C43EB3" w:rsidP="00C43EB3">
      <w:pPr>
        <w:jc w:val="both"/>
        <w:rPr>
          <w:rFonts w:ascii="Arial Narrow" w:hAnsi="Arial Narrow" w:cs="Arial"/>
          <w:bCs/>
          <w:sz w:val="22"/>
          <w:szCs w:val="22"/>
        </w:rPr>
      </w:pPr>
    </w:p>
    <w:p w14:paraId="40CF9D33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77CE851E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48D5B6B3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0D3E15EE" w14:textId="1C0A7CA4" w:rsidR="00EA7DBB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3D372E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4B2F01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="00EA7DBB">
        <w:rPr>
          <w:rFonts w:ascii="Arial Narrow" w:hAnsi="Arial Narrow" w:cs="Arial"/>
          <w:noProof/>
          <w:sz w:val="20"/>
          <w:szCs w:val="20"/>
        </w:rPr>
        <w:t>.</w:t>
      </w:r>
    </w:p>
    <w:p w14:paraId="49CED2F5" w14:textId="1CFA5EDD" w:rsidR="00BD0145" w:rsidRDefault="00EA7DBB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EA7DBB">
        <w:rPr>
          <w:rFonts w:ascii="Arial Narrow" w:hAnsi="Arial Narrow" w:cs="Arial"/>
          <w:noProof/>
          <w:sz w:val="20"/>
          <w:szCs w:val="20"/>
        </w:rPr>
        <w:t>Copia del recurso de apelación del 2 de diciembre de 2025 (16</w:t>
      </w:r>
      <w:r>
        <w:rPr>
          <w:rFonts w:ascii="Arial Narrow" w:hAnsi="Arial Narrow" w:cs="Arial"/>
          <w:noProof/>
          <w:sz w:val="20"/>
          <w:szCs w:val="20"/>
        </w:rPr>
        <w:t xml:space="preserve"> </w:t>
      </w:r>
      <w:r w:rsidRPr="00EA7DBB">
        <w:rPr>
          <w:rFonts w:ascii="Arial Narrow" w:hAnsi="Arial Narrow" w:cs="Arial"/>
          <w:noProof/>
          <w:sz w:val="20"/>
          <w:szCs w:val="20"/>
        </w:rPr>
        <w:t>fojas</w:t>
      </w:r>
      <w:r>
        <w:rPr>
          <w:rFonts w:ascii="Arial Narrow" w:hAnsi="Arial Narrow" w:cs="Arial"/>
          <w:noProof/>
          <w:sz w:val="20"/>
          <w:szCs w:val="20"/>
        </w:rPr>
        <w:t>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1E7FEA5B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C4E675F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6E077D5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C621BCA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5AD1066C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6024070D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FF048C2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612F6FFD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73E816D2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29C0754B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57609397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2F0ADD6D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4EDD62B5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D9725" w14:textId="77777777" w:rsidR="00E41FBB" w:rsidRDefault="00E41FBB">
      <w:r>
        <w:separator/>
      </w:r>
    </w:p>
  </w:endnote>
  <w:endnote w:type="continuationSeparator" w:id="0">
    <w:p w14:paraId="421DA0BE" w14:textId="77777777" w:rsidR="00E41FBB" w:rsidRDefault="00E41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3811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91DBCAB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03FFC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363A2" w14:textId="77777777" w:rsidR="00E41FBB" w:rsidRDefault="00E41FBB">
      <w:r>
        <w:separator/>
      </w:r>
    </w:p>
  </w:footnote>
  <w:footnote w:type="continuationSeparator" w:id="0">
    <w:p w14:paraId="568F1DA6" w14:textId="77777777" w:rsidR="00E41FBB" w:rsidRDefault="00E41F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6CC5C" w14:textId="77777777" w:rsidR="00C43EB3" w:rsidRDefault="00C43EB3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0480D6E" w14:textId="77777777" w:rsidR="00C43EB3" w:rsidRDefault="00C43EB3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66707A9" w14:textId="77777777" w:rsidR="00C43EB3" w:rsidRDefault="00C43EB3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4F36D79" w14:textId="77777777" w:rsidR="00C43EB3" w:rsidRDefault="00C43EB3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9212CFF" w14:textId="699DC74B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28C7ED89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18F056E8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5742D1F7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393367">
    <w:abstractNumId w:val="1"/>
  </w:num>
  <w:num w:numId="2" w16cid:durableId="451632508">
    <w:abstractNumId w:val="4"/>
  </w:num>
  <w:num w:numId="3" w16cid:durableId="1008555660">
    <w:abstractNumId w:val="1"/>
  </w:num>
  <w:num w:numId="4" w16cid:durableId="1778140348">
    <w:abstractNumId w:val="4"/>
  </w:num>
  <w:num w:numId="5" w16cid:durableId="661854650">
    <w:abstractNumId w:val="5"/>
  </w:num>
  <w:num w:numId="6" w16cid:durableId="1128281213">
    <w:abstractNumId w:val="3"/>
  </w:num>
  <w:num w:numId="7" w16cid:durableId="1862620133">
    <w:abstractNumId w:val="2"/>
  </w:num>
  <w:num w:numId="8" w16cid:durableId="1809662819">
    <w:abstractNumId w:val="6"/>
  </w:num>
  <w:num w:numId="9" w16cid:durableId="1636912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31736"/>
    <w:rsid w:val="00041153"/>
    <w:rsid w:val="000441D9"/>
    <w:rsid w:val="00047388"/>
    <w:rsid w:val="00053EAC"/>
    <w:rsid w:val="00060231"/>
    <w:rsid w:val="000706F2"/>
    <w:rsid w:val="000860FF"/>
    <w:rsid w:val="000902F0"/>
    <w:rsid w:val="000922AC"/>
    <w:rsid w:val="000B6250"/>
    <w:rsid w:val="000B6DE3"/>
    <w:rsid w:val="000D2BF2"/>
    <w:rsid w:val="000D700B"/>
    <w:rsid w:val="000F30A8"/>
    <w:rsid w:val="00116052"/>
    <w:rsid w:val="00117D97"/>
    <w:rsid w:val="001460E1"/>
    <w:rsid w:val="0015087A"/>
    <w:rsid w:val="001871F7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D372E"/>
    <w:rsid w:val="003E3434"/>
    <w:rsid w:val="00402A13"/>
    <w:rsid w:val="00405AEF"/>
    <w:rsid w:val="00410E06"/>
    <w:rsid w:val="0042419C"/>
    <w:rsid w:val="004502FE"/>
    <w:rsid w:val="004537BA"/>
    <w:rsid w:val="0046723F"/>
    <w:rsid w:val="00467839"/>
    <w:rsid w:val="00492222"/>
    <w:rsid w:val="004A16D9"/>
    <w:rsid w:val="004B2F01"/>
    <w:rsid w:val="004B5AAF"/>
    <w:rsid w:val="004C0D47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010F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35595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235CC"/>
    <w:rsid w:val="00A30F2E"/>
    <w:rsid w:val="00A336B5"/>
    <w:rsid w:val="00A355D9"/>
    <w:rsid w:val="00A4199F"/>
    <w:rsid w:val="00A90F1B"/>
    <w:rsid w:val="00AB5219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1E1"/>
    <w:rsid w:val="00C217D0"/>
    <w:rsid w:val="00C25F81"/>
    <w:rsid w:val="00C4298B"/>
    <w:rsid w:val="00C43EB3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11EA3"/>
    <w:rsid w:val="00E2429B"/>
    <w:rsid w:val="00E41FBB"/>
    <w:rsid w:val="00E450F9"/>
    <w:rsid w:val="00E65771"/>
    <w:rsid w:val="00E7361C"/>
    <w:rsid w:val="00E757C9"/>
    <w:rsid w:val="00E819F7"/>
    <w:rsid w:val="00E95F3D"/>
    <w:rsid w:val="00EA4854"/>
    <w:rsid w:val="00EA7DBB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E0E63CD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</Template>
  <TotalTime>42</TotalTime>
  <Pages>1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Luis Alberto Gamonal Palomino</cp:lastModifiedBy>
  <cp:revision>32</cp:revision>
  <dcterms:created xsi:type="dcterms:W3CDTF">2017-09-08T19:50:00Z</dcterms:created>
  <dcterms:modified xsi:type="dcterms:W3CDTF">2026-04-13T23:32:00Z</dcterms:modified>
</cp:coreProperties>
</file>