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490C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F022F6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1E10DF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31E148C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AB276F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000198-2026/CC1-APELACION</w:t>
      </w:r>
    </w:p>
    <w:p w14:paraId="1B8A4C0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001524-2025/PS1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69CB54F" w14:textId="77777777" w:rsidTr="004F158F">
        <w:trPr>
          <w:trHeight w:val="987"/>
        </w:trPr>
        <w:tc>
          <w:tcPr>
            <w:tcW w:w="3684" w:type="dxa"/>
          </w:tcPr>
          <w:p w14:paraId="23928247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26457761</w:t>
            </w:r>
          </w:p>
        </w:tc>
      </w:tr>
    </w:tbl>
    <w:p w14:paraId="04E4778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BCA827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2FBAB7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EE538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106D3E3" w14:textId="732E33E5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773E86">
        <w:rPr>
          <w:rFonts w:ascii="Arial Narrow" w:hAnsi="Arial Narrow" w:cs="Arial"/>
          <w:sz w:val="22"/>
          <w:szCs w:val="22"/>
        </w:rPr>
        <w:t>a</w:t>
      </w:r>
    </w:p>
    <w:p w14:paraId="7DFB5259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KARINA OTILIA CERRUDO QUIÑONES</w:t>
      </w:r>
    </w:p>
    <w:p w14:paraId="01E39302" w14:textId="2928122F" w:rsidR="00A90F1B" w:rsidRPr="00773E86" w:rsidRDefault="00E7361C" w:rsidP="00773E86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773E86">
        <w:rPr>
          <w:rFonts w:ascii="Arial Narrow" w:hAnsi="Arial Narrow" w:cs="Arial"/>
          <w:sz w:val="22"/>
          <w:szCs w:val="22"/>
          <w:lang w:val="pt-PT"/>
        </w:rPr>
        <w:t>CORREO-E BYRONARRIOLAO@GMAIL.COM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92E25A1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28B685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*2026-CC1-N017345*</w:t>
            </w:r>
          </w:p>
        </w:tc>
      </w:tr>
    </w:tbl>
    <w:p w14:paraId="4A66441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04E0AF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D07171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40EC9F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667E4E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AC60EE0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B35527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7A93D59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8CBB7FD" w14:textId="77777777" w:rsidR="00773E86" w:rsidRPr="00C85E9A" w:rsidRDefault="00773E86" w:rsidP="00773E8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A5E4497" w14:textId="77777777" w:rsidR="00773E86" w:rsidRPr="00C85E9A" w:rsidRDefault="00773E86" w:rsidP="00773E8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D7A5356" w14:textId="77777777" w:rsidR="00773E86" w:rsidRPr="00C85E9A" w:rsidRDefault="00773E86" w:rsidP="00773E8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28DBD519" w14:textId="77777777" w:rsidR="00773E86" w:rsidRPr="006F39B7" w:rsidRDefault="00773E86" w:rsidP="00773E86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B05C5E1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785042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4FD4DF1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4A40777" w14:textId="3373FBB4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773E86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773E86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3BF562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E5985B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6B8C0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7E6E9F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0AB70C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76DCDE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C11F19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A81CD0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0A417E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236E5B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F18938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CE04BE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3CDB18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19ED" w14:textId="77777777" w:rsidR="00997E3F" w:rsidRDefault="00997E3F">
      <w:r>
        <w:separator/>
      </w:r>
    </w:p>
  </w:endnote>
  <w:endnote w:type="continuationSeparator" w:id="0">
    <w:p w14:paraId="38535C4D" w14:textId="77777777" w:rsidR="00997E3F" w:rsidRDefault="0099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848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67AB0C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554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3D8FB" w14:textId="77777777" w:rsidR="00997E3F" w:rsidRDefault="00997E3F">
      <w:r>
        <w:separator/>
      </w:r>
    </w:p>
  </w:footnote>
  <w:footnote w:type="continuationSeparator" w:id="0">
    <w:p w14:paraId="73F50614" w14:textId="77777777" w:rsidR="00997E3F" w:rsidRDefault="00997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9660" w14:textId="77777777" w:rsidR="00773E86" w:rsidRDefault="00773E8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C4FADF5" w14:textId="77777777" w:rsidR="00773E86" w:rsidRDefault="00773E8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3052C9F" w14:textId="77777777" w:rsidR="00773E86" w:rsidRDefault="00773E8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E1AA5D5" w14:textId="77777777" w:rsidR="00773E86" w:rsidRDefault="00773E8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DADD61F" w14:textId="588DAC5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0FC1949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262DDE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5E9008D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981729">
    <w:abstractNumId w:val="1"/>
  </w:num>
  <w:num w:numId="2" w16cid:durableId="270824924">
    <w:abstractNumId w:val="4"/>
  </w:num>
  <w:num w:numId="3" w16cid:durableId="746730291">
    <w:abstractNumId w:val="1"/>
  </w:num>
  <w:num w:numId="4" w16cid:durableId="280455546">
    <w:abstractNumId w:val="4"/>
  </w:num>
  <w:num w:numId="5" w16cid:durableId="1651325941">
    <w:abstractNumId w:val="5"/>
  </w:num>
  <w:num w:numId="6" w16cid:durableId="751316801">
    <w:abstractNumId w:val="3"/>
  </w:num>
  <w:num w:numId="7" w16cid:durableId="1635981500">
    <w:abstractNumId w:val="2"/>
  </w:num>
  <w:num w:numId="8" w16cid:durableId="1936860765">
    <w:abstractNumId w:val="6"/>
  </w:num>
  <w:num w:numId="9" w16cid:durableId="71192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73E86"/>
    <w:rsid w:val="007A7F0C"/>
    <w:rsid w:val="007B5850"/>
    <w:rsid w:val="007B5D52"/>
    <w:rsid w:val="007C1620"/>
    <w:rsid w:val="007C427C"/>
    <w:rsid w:val="00805C35"/>
    <w:rsid w:val="00825CC6"/>
    <w:rsid w:val="00834109"/>
    <w:rsid w:val="008649DD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97E3F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05A074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2026-05-01T05:29:00Z</dcterms:modified>
</cp:coreProperties>
</file>