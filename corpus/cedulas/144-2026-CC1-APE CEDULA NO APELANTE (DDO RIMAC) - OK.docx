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DCC9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0961FBA4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0EFF7648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30 de abril de 2026</w:t>
      </w:r>
    </w:p>
    <w:p w14:paraId="7969685E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5BD5D189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000144-2026/CC1-APELACION</w:t>
      </w:r>
    </w:p>
    <w:p w14:paraId="34D46A7C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001891-2024/PS1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7F4550AE" w14:textId="77777777" w:rsidTr="004F158F">
        <w:trPr>
          <w:trHeight w:val="987"/>
        </w:trPr>
        <w:tc>
          <w:tcPr>
            <w:tcW w:w="3684" w:type="dxa"/>
          </w:tcPr>
          <w:p w14:paraId="5405D83C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26453860</w:t>
            </w:r>
          </w:p>
        </w:tc>
      </w:tr>
    </w:tbl>
    <w:p w14:paraId="21353014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1082355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E44849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5A0AEF0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0640BAD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6920A132" w14:textId="18F98521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RIMAC SEGUROS Y REASEGUROS</w:t>
      </w:r>
      <w:r w:rsidR="00803AFA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38DF434F" w14:textId="4A8D5486" w:rsidR="00A90F1B" w:rsidRPr="00803AFA" w:rsidRDefault="00E7361C" w:rsidP="00803AF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pt-PT"/>
        </w:rPr>
      </w:pPr>
      <w:r w:rsidRPr="00803AFA">
        <w:rPr>
          <w:rFonts w:ascii="Arial Narrow" w:hAnsi="Arial Narrow" w:cs="Arial"/>
          <w:sz w:val="22"/>
          <w:szCs w:val="22"/>
          <w:lang w:val="pt-PT"/>
        </w:rPr>
        <w:t>CORREO-E CASILLA@ER.COM.PE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15A5CEB0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826054A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*2026-CC1-N017336*</w:t>
            </w:r>
          </w:p>
        </w:tc>
      </w:tr>
    </w:tbl>
    <w:p w14:paraId="14F6F18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09BCB36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53CFBF4B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3EA7091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30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3ED6017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48C1E09" w14:textId="77777777" w:rsidR="00B9040A" w:rsidRPr="00803AFA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803AFA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570D80C7" w14:textId="77777777" w:rsidR="00F105E3" w:rsidRDefault="00F105E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22705F6" w14:textId="77777777" w:rsidR="00B81916" w:rsidRPr="00803AFA" w:rsidRDefault="00B81916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3C1231FA" w14:textId="77777777" w:rsidR="00662CD3" w:rsidRPr="00803AFA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14E4D53F" w14:textId="77777777" w:rsidR="004D0330" w:rsidRPr="00C85E9A" w:rsidRDefault="004D0330" w:rsidP="004D033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29D5A1B0" w14:textId="77777777" w:rsidR="004D0330" w:rsidRPr="00C85E9A" w:rsidRDefault="004D0330" w:rsidP="004D033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03A8A193" w14:textId="77777777" w:rsidR="004D0330" w:rsidRPr="00C85E9A" w:rsidRDefault="004D0330" w:rsidP="004D0330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774B4690" w14:textId="77777777" w:rsidR="004D0330" w:rsidRPr="006F39B7" w:rsidRDefault="004D0330" w:rsidP="004D0330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02DC2B30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371839D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4D2FA3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CD5510A" w14:textId="36C36A27" w:rsidR="00BD014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03AF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C0A3C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16F5015B" w14:textId="056F4D5C" w:rsidR="00803AFA" w:rsidRDefault="00803AF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03AFA">
        <w:rPr>
          <w:rFonts w:ascii="Arial Narrow" w:hAnsi="Arial Narrow" w:cs="Arial"/>
          <w:noProof/>
          <w:sz w:val="20"/>
          <w:szCs w:val="20"/>
        </w:rPr>
        <w:t xml:space="preserve">Copia del escrito del </w:t>
      </w:r>
      <w:r>
        <w:rPr>
          <w:rFonts w:ascii="Arial Narrow" w:hAnsi="Arial Narrow" w:cs="Arial"/>
          <w:noProof/>
          <w:sz w:val="20"/>
          <w:szCs w:val="20"/>
        </w:rPr>
        <w:t>10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de </w:t>
      </w:r>
      <w:r>
        <w:rPr>
          <w:rFonts w:ascii="Arial Narrow" w:hAnsi="Arial Narrow" w:cs="Arial"/>
          <w:noProof/>
          <w:sz w:val="20"/>
          <w:szCs w:val="20"/>
        </w:rPr>
        <w:t>diciembre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de 2025 presentado por la parte denunciante (</w:t>
      </w:r>
      <w:r>
        <w:rPr>
          <w:rFonts w:ascii="Arial Narrow" w:hAnsi="Arial Narrow" w:cs="Arial"/>
          <w:noProof/>
          <w:sz w:val="20"/>
          <w:szCs w:val="20"/>
        </w:rPr>
        <w:t>3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34117FC8" w14:textId="3465FE1F" w:rsidR="00803AFA" w:rsidRDefault="00803AFA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03AFA">
        <w:rPr>
          <w:rFonts w:ascii="Arial Narrow" w:hAnsi="Arial Narrow" w:cs="Arial"/>
          <w:noProof/>
          <w:sz w:val="20"/>
          <w:szCs w:val="20"/>
        </w:rPr>
        <w:t xml:space="preserve">Copia del escrito del 18 de </w:t>
      </w:r>
      <w:r w:rsidR="008C0A3C">
        <w:rPr>
          <w:rFonts w:ascii="Arial Narrow" w:hAnsi="Arial Narrow" w:cs="Arial"/>
          <w:noProof/>
          <w:sz w:val="20"/>
          <w:szCs w:val="20"/>
        </w:rPr>
        <w:t>diciembre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de 2025 presentado por la parte denunciante (</w:t>
      </w:r>
      <w:r w:rsidR="008C0A3C">
        <w:rPr>
          <w:rFonts w:ascii="Arial Narrow" w:hAnsi="Arial Narrow" w:cs="Arial"/>
          <w:noProof/>
          <w:sz w:val="20"/>
          <w:szCs w:val="20"/>
        </w:rPr>
        <w:t>2</w:t>
      </w:r>
      <w:r w:rsidRPr="00803AFA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4E92D6A8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7241C5C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04CEF21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027EB9CE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52AACE21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4AC8D5BD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DB2ADF7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15BC9AF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F92A1E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37599AB2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039063AD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54CA27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802698D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899D" w14:textId="77777777" w:rsidR="00FB3FC7" w:rsidRDefault="00FB3FC7">
      <w:r>
        <w:separator/>
      </w:r>
    </w:p>
  </w:endnote>
  <w:endnote w:type="continuationSeparator" w:id="0">
    <w:p w14:paraId="48BBB3CE" w14:textId="77777777" w:rsidR="00FB3FC7" w:rsidRDefault="00FB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F1AC1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38921D5B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8D3BB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451F3" w14:textId="77777777" w:rsidR="00FB3FC7" w:rsidRDefault="00FB3FC7">
      <w:r>
        <w:separator/>
      </w:r>
    </w:p>
  </w:footnote>
  <w:footnote w:type="continuationSeparator" w:id="0">
    <w:p w14:paraId="3468EB39" w14:textId="77777777" w:rsidR="00FB3FC7" w:rsidRDefault="00FB3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CDB3" w14:textId="77777777" w:rsidR="00803AFA" w:rsidRDefault="00803A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CE7CDAD" w14:textId="77777777" w:rsidR="00803AFA" w:rsidRDefault="00803A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DACFAA2" w14:textId="77777777" w:rsidR="00803AFA" w:rsidRDefault="00803A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F4DDE6C" w14:textId="77777777" w:rsidR="00803AFA" w:rsidRDefault="00803AF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53C3977" w14:textId="4017E235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27562B8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C591A8A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115BF6FA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6616779">
    <w:abstractNumId w:val="1"/>
  </w:num>
  <w:num w:numId="2" w16cid:durableId="606811250">
    <w:abstractNumId w:val="4"/>
  </w:num>
  <w:num w:numId="3" w16cid:durableId="334189191">
    <w:abstractNumId w:val="1"/>
  </w:num>
  <w:num w:numId="4" w16cid:durableId="1985355830">
    <w:abstractNumId w:val="4"/>
  </w:num>
  <w:num w:numId="5" w16cid:durableId="502279996">
    <w:abstractNumId w:val="5"/>
  </w:num>
  <w:num w:numId="6" w16cid:durableId="1391920334">
    <w:abstractNumId w:val="3"/>
  </w:num>
  <w:num w:numId="7" w16cid:durableId="671180947">
    <w:abstractNumId w:val="2"/>
  </w:num>
  <w:num w:numId="8" w16cid:durableId="335230375">
    <w:abstractNumId w:val="6"/>
  </w:num>
  <w:num w:numId="9" w16cid:durableId="88398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D0330"/>
    <w:rsid w:val="004F158F"/>
    <w:rsid w:val="00504F62"/>
    <w:rsid w:val="005106D3"/>
    <w:rsid w:val="00527816"/>
    <w:rsid w:val="00544A9D"/>
    <w:rsid w:val="00561659"/>
    <w:rsid w:val="00581A0E"/>
    <w:rsid w:val="005910C1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057E5"/>
    <w:rsid w:val="00713651"/>
    <w:rsid w:val="00731106"/>
    <w:rsid w:val="00740FC8"/>
    <w:rsid w:val="007515C6"/>
    <w:rsid w:val="0075654B"/>
    <w:rsid w:val="00761278"/>
    <w:rsid w:val="0076629C"/>
    <w:rsid w:val="007A7F0C"/>
    <w:rsid w:val="007B5850"/>
    <w:rsid w:val="007B5D52"/>
    <w:rsid w:val="007C1620"/>
    <w:rsid w:val="007C427C"/>
    <w:rsid w:val="00803AFA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C0A3C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2FEB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1916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E3047"/>
    <w:rsid w:val="00BF541C"/>
    <w:rsid w:val="00C217D0"/>
    <w:rsid w:val="00C25F81"/>
    <w:rsid w:val="00C4298B"/>
    <w:rsid w:val="00C62511"/>
    <w:rsid w:val="00C72322"/>
    <w:rsid w:val="00C80266"/>
    <w:rsid w:val="00CC11BD"/>
    <w:rsid w:val="00CC66A9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A29B1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1D0B"/>
    <w:rsid w:val="00F0335A"/>
    <w:rsid w:val="00F03FA3"/>
    <w:rsid w:val="00F105E3"/>
    <w:rsid w:val="00F55255"/>
    <w:rsid w:val="00F61853"/>
    <w:rsid w:val="00FA1557"/>
    <w:rsid w:val="00FB3FC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9AEFFB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40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30</cp:revision>
  <cp:lastPrinted>2026-05-04T22:45:00Z</cp:lastPrinted>
  <dcterms:created xsi:type="dcterms:W3CDTF">2017-09-08T19:50:00Z</dcterms:created>
  <dcterms:modified xsi:type="dcterms:W3CDTF">2026-05-04T22:45:00Z</dcterms:modified>
</cp:coreProperties>
</file>