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C02F4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762A3184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4BBA7DDA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5 de junio de 2026</w:t>
      </w:r>
    </w:p>
    <w:p w14:paraId="4C7AF96C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24BF8D49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000347-2026/CC1-APELACION</w:t>
      </w:r>
    </w:p>
    <w:p w14:paraId="639BF652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001874-2025/PS1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13962323" w14:textId="77777777" w:rsidTr="004F158F">
        <w:trPr>
          <w:trHeight w:val="987"/>
        </w:trPr>
        <w:tc>
          <w:tcPr>
            <w:tcW w:w="3684" w:type="dxa"/>
          </w:tcPr>
          <w:p w14:paraId="71458898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26469172</w:t>
            </w:r>
          </w:p>
        </w:tc>
      </w:tr>
    </w:tbl>
    <w:p w14:paraId="01CEA932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703D8E78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048F915A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12C7E890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1A319F00" w14:textId="162333F0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</w:t>
      </w:r>
      <w:r w:rsidR="009A5EFF">
        <w:rPr>
          <w:rFonts w:ascii="Arial Narrow" w:hAnsi="Arial Narrow" w:cs="Arial"/>
          <w:sz w:val="22"/>
          <w:szCs w:val="22"/>
        </w:rPr>
        <w:t>a</w:t>
      </w:r>
    </w:p>
    <w:p w14:paraId="7CAD8FCC" w14:textId="77777777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ELIZABETH CRISTINA LARA LIZARES</w:t>
      </w:r>
    </w:p>
    <w:p w14:paraId="2A7C73B5" w14:textId="1A1C53CE" w:rsidR="00A90F1B" w:rsidRPr="009A5EFF" w:rsidRDefault="00E7361C" w:rsidP="009A5EFF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CASILLA-E 257867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71397904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036FC086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*2026-CC1-N023383*</w:t>
            </w:r>
          </w:p>
        </w:tc>
      </w:tr>
    </w:tbl>
    <w:p w14:paraId="44E49254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0FCE6E5F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7D6CDB6B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542A9ED1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5 de junio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021B9704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777D14D2" w14:textId="77777777" w:rsidR="00B9040A" w:rsidRPr="009A5EFF" w:rsidRDefault="00D838DC" w:rsidP="009352EB">
      <w:pPr>
        <w:jc w:val="center"/>
        <w:rPr>
          <w:rFonts w:ascii="Arial Narrow" w:hAnsi="Arial Narrow" w:cs="Arial"/>
          <w:bCs/>
          <w:sz w:val="22"/>
          <w:szCs w:val="22"/>
          <w:lang w:val="pt-PT"/>
        </w:rPr>
      </w:pPr>
      <w:r w:rsidRPr="009A5EFF">
        <w:rPr>
          <w:rFonts w:ascii="Arial Narrow" w:hAnsi="Arial Narrow" w:cs="Arial"/>
          <w:bCs/>
          <w:sz w:val="22"/>
          <w:szCs w:val="22"/>
          <w:lang w:val="pt-PT"/>
        </w:rPr>
        <w:t>Atentamente,</w:t>
      </w:r>
    </w:p>
    <w:p w14:paraId="4DF83D72" w14:textId="77777777" w:rsidR="00662CD3" w:rsidRPr="009A5EFF" w:rsidRDefault="00662CD3" w:rsidP="00D838DC">
      <w:pPr>
        <w:rPr>
          <w:rFonts w:ascii="Arial Narrow" w:hAnsi="Arial Narrow" w:cs="Arial"/>
          <w:bCs/>
          <w:sz w:val="22"/>
          <w:szCs w:val="22"/>
          <w:lang w:val="pt-PT"/>
        </w:rPr>
      </w:pPr>
    </w:p>
    <w:p w14:paraId="32750A0E" w14:textId="77777777" w:rsidR="002B1EB5" w:rsidRPr="00C85E9A" w:rsidRDefault="002B1EB5" w:rsidP="002B1EB5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27AC8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4F0F9BE5" w14:textId="77777777" w:rsidR="002B1EB5" w:rsidRPr="00C85E9A" w:rsidRDefault="002B1EB5" w:rsidP="002B1EB5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LUISA ANALI SILVA MALPARTIDA</w:t>
      </w:r>
    </w:p>
    <w:p w14:paraId="24DC6DBF" w14:textId="77777777" w:rsidR="002B1EB5" w:rsidRPr="00C85E9A" w:rsidRDefault="002B1EB5" w:rsidP="002B1EB5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 xml:space="preserve">Ejecutivo </w:t>
      </w:r>
      <w:r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1</w:t>
      </w:r>
    </w:p>
    <w:p w14:paraId="376AEBCA" w14:textId="77777777" w:rsidR="002B1EB5" w:rsidRPr="006F39B7" w:rsidRDefault="002B1EB5" w:rsidP="002B1EB5">
      <w:pPr>
        <w:suppressAutoHyphens/>
        <w:jc w:val="center"/>
        <w:rPr>
          <w:rFonts w:ascii="Arial Narrow" w:eastAsiaTheme="minorHAnsi" w:hAnsi="Arial Narrow"/>
          <w:bCs/>
          <w:sz w:val="22"/>
          <w:szCs w:val="22"/>
          <w:lang w:eastAsia="en-US"/>
        </w:rPr>
      </w:pPr>
      <w:r w:rsidRPr="006F39B7">
        <w:rPr>
          <w:rFonts w:ascii="Arial Narrow" w:eastAsiaTheme="minorHAnsi" w:hAnsi="Arial Narrow" w:cstheme="minorBidi"/>
          <w:bCs/>
          <w:sz w:val="22"/>
          <w:szCs w:val="22"/>
          <w:lang w:eastAsia="en-US"/>
        </w:rPr>
        <w:t>Comisión de Protección al Consumidor N° 1</w:t>
      </w:r>
    </w:p>
    <w:p w14:paraId="3BB32F8F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64345E9C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NCT/JCQ </w:t>
      </w:r>
    </w:p>
    <w:p w14:paraId="481E6275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50B40FE6" w14:textId="1C750135" w:rsidR="00BD0145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9A5EFF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9A5EFF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  <w:r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26D2CBE3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7FE49B6D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002BAE3F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26C84DED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6D6248ED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54028D00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6E948D6D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00E82354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649FF753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67E012A1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1A3789E0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5FB1129E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272412BD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79A3E" w14:textId="77777777" w:rsidR="00C963B2" w:rsidRDefault="00C963B2">
      <w:r>
        <w:separator/>
      </w:r>
    </w:p>
  </w:endnote>
  <w:endnote w:type="continuationSeparator" w:id="0">
    <w:p w14:paraId="5316AFFE" w14:textId="77777777" w:rsidR="00C963B2" w:rsidRDefault="00C963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50D1D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64A4BD24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204B5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10423" w14:textId="77777777" w:rsidR="00C963B2" w:rsidRDefault="00C963B2">
      <w:r>
        <w:separator/>
      </w:r>
    </w:p>
  </w:footnote>
  <w:footnote w:type="continuationSeparator" w:id="0">
    <w:p w14:paraId="0CCE6C86" w14:textId="77777777" w:rsidR="00C963B2" w:rsidRDefault="00C963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6BB47" w14:textId="77777777" w:rsidR="009A5EFF" w:rsidRDefault="009A5EFF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6CA7EFFF" w14:textId="77777777" w:rsidR="009A5EFF" w:rsidRDefault="009A5EFF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2EACC1CF" w14:textId="77777777" w:rsidR="009A5EFF" w:rsidRDefault="009A5EFF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295075CE" w14:textId="77777777" w:rsidR="009A5EFF" w:rsidRDefault="009A5EFF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7F9BD1F0" w14:textId="3493E8A3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264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17D1F3FA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6C89872C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73139C84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9230014">
    <w:abstractNumId w:val="1"/>
  </w:num>
  <w:num w:numId="2" w16cid:durableId="2013678961">
    <w:abstractNumId w:val="4"/>
  </w:num>
  <w:num w:numId="3" w16cid:durableId="79329042">
    <w:abstractNumId w:val="1"/>
  </w:num>
  <w:num w:numId="4" w16cid:durableId="2034262612">
    <w:abstractNumId w:val="4"/>
  </w:num>
  <w:num w:numId="5" w16cid:durableId="16977060">
    <w:abstractNumId w:val="5"/>
  </w:num>
  <w:num w:numId="6" w16cid:durableId="1419450480">
    <w:abstractNumId w:val="3"/>
  </w:num>
  <w:num w:numId="7" w16cid:durableId="447354627">
    <w:abstractNumId w:val="2"/>
  </w:num>
  <w:num w:numId="8" w16cid:durableId="332925314">
    <w:abstractNumId w:val="6"/>
  </w:num>
  <w:num w:numId="9" w16cid:durableId="682170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16052"/>
    <w:rsid w:val="00117D97"/>
    <w:rsid w:val="001460E1"/>
    <w:rsid w:val="0015087A"/>
    <w:rsid w:val="00195ECA"/>
    <w:rsid w:val="001A54D7"/>
    <w:rsid w:val="001D3041"/>
    <w:rsid w:val="001E599A"/>
    <w:rsid w:val="00240CFE"/>
    <w:rsid w:val="0024777C"/>
    <w:rsid w:val="002523E5"/>
    <w:rsid w:val="002635F7"/>
    <w:rsid w:val="00277D72"/>
    <w:rsid w:val="002A0279"/>
    <w:rsid w:val="002B1EB5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82FC6"/>
    <w:rsid w:val="00397208"/>
    <w:rsid w:val="003E3434"/>
    <w:rsid w:val="00402A13"/>
    <w:rsid w:val="00410E06"/>
    <w:rsid w:val="0042419C"/>
    <w:rsid w:val="004502FE"/>
    <w:rsid w:val="0046723F"/>
    <w:rsid w:val="00467839"/>
    <w:rsid w:val="00492222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6527B2"/>
    <w:rsid w:val="00662CD3"/>
    <w:rsid w:val="006D500C"/>
    <w:rsid w:val="006F6BF5"/>
    <w:rsid w:val="00731106"/>
    <w:rsid w:val="00740FC8"/>
    <w:rsid w:val="007515C6"/>
    <w:rsid w:val="0075654B"/>
    <w:rsid w:val="00761278"/>
    <w:rsid w:val="0076629C"/>
    <w:rsid w:val="007869F7"/>
    <w:rsid w:val="007A7F0C"/>
    <w:rsid w:val="007B5850"/>
    <w:rsid w:val="007B5D52"/>
    <w:rsid w:val="007C1620"/>
    <w:rsid w:val="007C427C"/>
    <w:rsid w:val="00805C35"/>
    <w:rsid w:val="00825CC6"/>
    <w:rsid w:val="00834109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4303"/>
    <w:rsid w:val="00982F29"/>
    <w:rsid w:val="009932C7"/>
    <w:rsid w:val="009A5EFF"/>
    <w:rsid w:val="009B671B"/>
    <w:rsid w:val="009B67C5"/>
    <w:rsid w:val="009C6AB3"/>
    <w:rsid w:val="009D6431"/>
    <w:rsid w:val="00A30F2E"/>
    <w:rsid w:val="00A336B5"/>
    <w:rsid w:val="00A355D9"/>
    <w:rsid w:val="00A90F1B"/>
    <w:rsid w:val="00AD308B"/>
    <w:rsid w:val="00AF717B"/>
    <w:rsid w:val="00B03FEE"/>
    <w:rsid w:val="00B05A72"/>
    <w:rsid w:val="00B0763F"/>
    <w:rsid w:val="00B150F9"/>
    <w:rsid w:val="00B45E2A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F541C"/>
    <w:rsid w:val="00C217D0"/>
    <w:rsid w:val="00C25F81"/>
    <w:rsid w:val="00C4298B"/>
    <w:rsid w:val="00C62511"/>
    <w:rsid w:val="00C72322"/>
    <w:rsid w:val="00C80266"/>
    <w:rsid w:val="00C963B2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B7BF5"/>
    <w:rsid w:val="00DD2BBC"/>
    <w:rsid w:val="00DE191C"/>
    <w:rsid w:val="00DE7EF5"/>
    <w:rsid w:val="00DF3573"/>
    <w:rsid w:val="00E2429B"/>
    <w:rsid w:val="00E450F9"/>
    <w:rsid w:val="00E65771"/>
    <w:rsid w:val="00E7361C"/>
    <w:rsid w:val="00E757C9"/>
    <w:rsid w:val="00E8063F"/>
    <w:rsid w:val="00E819F7"/>
    <w:rsid w:val="00E95F3D"/>
    <w:rsid w:val="00EA4854"/>
    <w:rsid w:val="00EB2884"/>
    <w:rsid w:val="00EC5849"/>
    <w:rsid w:val="00EF3155"/>
    <w:rsid w:val="00F0335A"/>
    <w:rsid w:val="00F03FA3"/>
    <w:rsid w:val="00F105E3"/>
    <w:rsid w:val="00F37217"/>
    <w:rsid w:val="00F55255"/>
    <w:rsid w:val="00F61853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2308E553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41</TotalTime>
  <Pages>1</Pages>
  <Words>224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26</cp:revision>
  <dcterms:created xsi:type="dcterms:W3CDTF">2017-09-08T19:50:00Z</dcterms:created>
  <dcterms:modified xsi:type="dcterms:W3CDTF">2026-06-05T18:15:00Z</dcterms:modified>
</cp:coreProperties>
</file>