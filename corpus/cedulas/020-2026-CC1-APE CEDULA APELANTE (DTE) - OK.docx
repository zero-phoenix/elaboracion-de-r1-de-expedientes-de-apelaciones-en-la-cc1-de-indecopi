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6AB2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7A4FFA9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0FF0DDCD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2679A810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24313632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000020-2026/CC1-APELACION</w:t>
      </w:r>
    </w:p>
    <w:p w14:paraId="0EF8E17A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001483-2025/PS1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6D4E1A9D" w14:textId="77777777" w:rsidTr="004F158F">
        <w:trPr>
          <w:trHeight w:val="987"/>
        </w:trPr>
        <w:tc>
          <w:tcPr>
            <w:tcW w:w="3684" w:type="dxa"/>
          </w:tcPr>
          <w:p w14:paraId="7CEEB978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26417782</w:t>
            </w:r>
          </w:p>
        </w:tc>
      </w:tr>
    </w:tbl>
    <w:p w14:paraId="685FFA22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50BE95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5041D5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9E5EE1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4ECBD34" w14:textId="5FB05C70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49235898" w14:textId="5D6DCAC3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GARY COOPER CRISTOBAL GOMERO</w:t>
      </w:r>
    </w:p>
    <w:p w14:paraId="6E569DD7" w14:textId="395E2DB4" w:rsidR="00A90F1B" w:rsidRPr="001F0551" w:rsidRDefault="00E7361C" w:rsidP="001F0551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SEVEN48_29@HOTMAIL.COM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686CBDAF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BF245CF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*2026-CC1-N017333*</w:t>
            </w:r>
          </w:p>
        </w:tc>
      </w:tr>
    </w:tbl>
    <w:p w14:paraId="2EB5D837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1347034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23C1338A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45E2F4E6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ED9E523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7838316D" w14:textId="77777777" w:rsidR="00B9040A" w:rsidRPr="001F0551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1F0551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5E5198CF" w14:textId="77777777" w:rsidR="00F105E3" w:rsidRPr="001F0551" w:rsidRDefault="00F105E3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7B602D97" w14:textId="77777777" w:rsidR="00662CD3" w:rsidRPr="001F0551" w:rsidRDefault="00662CD3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50804AF5" w14:textId="77777777" w:rsidR="00E75B41" w:rsidRPr="00C85E9A" w:rsidRDefault="00E75B41" w:rsidP="00E75B4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64C88593" w14:textId="77777777" w:rsidR="00E75B41" w:rsidRPr="00C85E9A" w:rsidRDefault="00E75B41" w:rsidP="00E75B4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7BB939CE" w14:textId="77777777" w:rsidR="00E75B41" w:rsidRPr="00C85E9A" w:rsidRDefault="00E75B41" w:rsidP="00E75B4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0BEB9923" w14:textId="77777777" w:rsidR="00E75B41" w:rsidRPr="006F39B7" w:rsidRDefault="00E75B41" w:rsidP="00E75B41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7C919C4D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79262E14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48C2BC10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71B582F5" w14:textId="4B42D18C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1F0551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1F0551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5B6DE657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22A82D4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3E9D615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CC6C004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FC131DD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541F55E9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1A2F860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512FC015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FE8C9CF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1092DE6C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D6B8F00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259F4ED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601600BC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98B8A" w14:textId="77777777" w:rsidR="00073B79" w:rsidRDefault="00073B79">
      <w:r>
        <w:separator/>
      </w:r>
    </w:p>
  </w:endnote>
  <w:endnote w:type="continuationSeparator" w:id="0">
    <w:p w14:paraId="0FB0CD8C" w14:textId="77777777" w:rsidR="00073B79" w:rsidRDefault="00073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F5C8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D6BB6BA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48892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CFE80" w14:textId="77777777" w:rsidR="00073B79" w:rsidRDefault="00073B79">
      <w:r>
        <w:separator/>
      </w:r>
    </w:p>
  </w:footnote>
  <w:footnote w:type="continuationSeparator" w:id="0">
    <w:p w14:paraId="78AF3CB6" w14:textId="77777777" w:rsidR="00073B79" w:rsidRDefault="00073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2888C" w14:textId="77777777" w:rsidR="001F0551" w:rsidRDefault="001F055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661C28C" w14:textId="77777777" w:rsidR="001F0551" w:rsidRDefault="001F055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7D1071E" w14:textId="77777777" w:rsidR="001F0551" w:rsidRDefault="001F055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DCA89A2" w14:textId="77777777" w:rsidR="001F0551" w:rsidRDefault="001F055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CCB562C" w14:textId="490AC8EA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4FB5D5F6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0DDE2180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DB7EAE4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865252">
    <w:abstractNumId w:val="1"/>
  </w:num>
  <w:num w:numId="2" w16cid:durableId="15040334">
    <w:abstractNumId w:val="4"/>
  </w:num>
  <w:num w:numId="3" w16cid:durableId="2034528355">
    <w:abstractNumId w:val="1"/>
  </w:num>
  <w:num w:numId="4" w16cid:durableId="2017073875">
    <w:abstractNumId w:val="4"/>
  </w:num>
  <w:num w:numId="5" w16cid:durableId="1413090495">
    <w:abstractNumId w:val="5"/>
  </w:num>
  <w:num w:numId="6" w16cid:durableId="578903789">
    <w:abstractNumId w:val="3"/>
  </w:num>
  <w:num w:numId="7" w16cid:durableId="2103791133">
    <w:abstractNumId w:val="2"/>
  </w:num>
  <w:num w:numId="8" w16cid:durableId="31461929">
    <w:abstractNumId w:val="6"/>
  </w:num>
  <w:num w:numId="9" w16cid:durableId="1865636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73B79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1F0551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1801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E3047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87324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75B41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D0F8436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2026-05-01T04:42:00Z</dcterms:modified>
</cp:coreProperties>
</file>