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2896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E2CD8A8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980A0E3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24 de abril de 2026</w:t>
      </w:r>
    </w:p>
    <w:p w14:paraId="66A9080B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DA6773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000129-2026/CC1-APELACION</w:t>
      </w:r>
    </w:p>
    <w:p w14:paraId="763793E6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001619-2025/PS1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D0D8C4C" w14:textId="77777777" w:rsidTr="004F158F">
        <w:trPr>
          <w:trHeight w:val="987"/>
        </w:trPr>
        <w:tc>
          <w:tcPr>
            <w:tcW w:w="3684" w:type="dxa"/>
          </w:tcPr>
          <w:p w14:paraId="4D31DD8F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26452662</w:t>
            </w:r>
          </w:p>
        </w:tc>
      </w:tr>
    </w:tbl>
    <w:p w14:paraId="5BCBEED0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9958C0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92A136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E364F7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493A9A1" w14:textId="663053A1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4FDF42B4" w14:textId="67052B71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JAVOD AGUIDO HUERTA LIZANO</w:t>
      </w:r>
    </w:p>
    <w:p w14:paraId="2C316798" w14:textId="1A18524D" w:rsidR="00A90F1B" w:rsidRPr="00AB16BB" w:rsidRDefault="00E7361C" w:rsidP="00AB16BB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BN.CHAVP@GMAIL.COM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58A8F52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E600AC8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*2026-CC1-N016259*</w:t>
            </w:r>
          </w:p>
        </w:tc>
      </w:tr>
    </w:tbl>
    <w:p w14:paraId="6FA90F95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3C7BC51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0904C8F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AD601B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24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F0B7A75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66592DA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51BF7F73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A8938D8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F69B76B" w14:textId="77777777" w:rsidR="00AB16BB" w:rsidRPr="00C85E9A" w:rsidRDefault="00AB16BB" w:rsidP="00AB16B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5AE553F" w14:textId="77777777" w:rsidR="00AB16BB" w:rsidRPr="00C85E9A" w:rsidRDefault="00AB16BB" w:rsidP="00AB16B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0C090F68" w14:textId="77777777" w:rsidR="00AB16BB" w:rsidRPr="00C85E9A" w:rsidRDefault="00AB16BB" w:rsidP="00AB16B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52A0C120" w14:textId="77777777" w:rsidR="00AB16BB" w:rsidRPr="006F39B7" w:rsidRDefault="00AB16BB" w:rsidP="00AB16BB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0216130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B9A2F67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25194867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55FB63EB" w14:textId="7F3EE316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B16BB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B16BB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83519A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8269329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AE83DCD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A9793E6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411C1C4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19D9983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8431C33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1616E6EC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7A5A549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8C28D50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AB42990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CAB6655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681AFB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B2B2D" w14:textId="77777777" w:rsidR="00634BA2" w:rsidRDefault="00634BA2">
      <w:r>
        <w:separator/>
      </w:r>
    </w:p>
  </w:endnote>
  <w:endnote w:type="continuationSeparator" w:id="0">
    <w:p w14:paraId="7E7D4DF1" w14:textId="77777777" w:rsidR="00634BA2" w:rsidRDefault="00634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E9F80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119D814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C099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DCF83" w14:textId="77777777" w:rsidR="00634BA2" w:rsidRDefault="00634BA2">
      <w:r>
        <w:separator/>
      </w:r>
    </w:p>
  </w:footnote>
  <w:footnote w:type="continuationSeparator" w:id="0">
    <w:p w14:paraId="474487B7" w14:textId="77777777" w:rsidR="00634BA2" w:rsidRDefault="00634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35AB9" w14:textId="77777777" w:rsidR="00AB16BB" w:rsidRDefault="00AB16B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0CEC4C1" w14:textId="77777777" w:rsidR="00AB16BB" w:rsidRDefault="00AB16B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79B52D9" w14:textId="77777777" w:rsidR="00AB16BB" w:rsidRDefault="00AB16B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4AF32BA" w14:textId="77777777" w:rsidR="00AB16BB" w:rsidRDefault="00AB16B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5877593" w14:textId="0CC60B61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8B67E7D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C1F6571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B836655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311606">
    <w:abstractNumId w:val="1"/>
  </w:num>
  <w:num w:numId="2" w16cid:durableId="2041128999">
    <w:abstractNumId w:val="4"/>
  </w:num>
  <w:num w:numId="3" w16cid:durableId="1026520026">
    <w:abstractNumId w:val="1"/>
  </w:num>
  <w:num w:numId="4" w16cid:durableId="950942715">
    <w:abstractNumId w:val="4"/>
  </w:num>
  <w:num w:numId="5" w16cid:durableId="761148025">
    <w:abstractNumId w:val="5"/>
  </w:num>
  <w:num w:numId="6" w16cid:durableId="2099133175">
    <w:abstractNumId w:val="3"/>
  </w:num>
  <w:num w:numId="7" w16cid:durableId="1222592767">
    <w:abstractNumId w:val="2"/>
  </w:num>
  <w:num w:numId="8" w16cid:durableId="816336945">
    <w:abstractNumId w:val="6"/>
  </w:num>
  <w:num w:numId="9" w16cid:durableId="191531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0D59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34BA2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B16B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0892E00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2026-04-25T02:29:00Z</dcterms:modified>
</cp:coreProperties>
</file>