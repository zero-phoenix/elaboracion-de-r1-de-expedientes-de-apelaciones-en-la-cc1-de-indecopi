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E17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CE2DC0E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620F8C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59F4AF27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AF0423D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000353-2026/CC1-APELACION</w:t>
      </w:r>
    </w:p>
    <w:p w14:paraId="0E29D430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002054-2025/PS1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1668D24" w14:textId="77777777" w:rsidTr="004F158F">
        <w:trPr>
          <w:trHeight w:val="987"/>
        </w:trPr>
        <w:tc>
          <w:tcPr>
            <w:tcW w:w="3684" w:type="dxa"/>
          </w:tcPr>
          <w:p w14:paraId="75BDE77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26469702</w:t>
            </w:r>
          </w:p>
        </w:tc>
      </w:tr>
    </w:tbl>
    <w:p w14:paraId="264152C1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310843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BAC099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1F9C69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6457B88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42A0EBF8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5B717ED3" w14:textId="4C5278DB" w:rsidR="00A90F1B" w:rsidRPr="00E363B2" w:rsidRDefault="00E7361C" w:rsidP="00E363B2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BC63E9F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C1B3B7F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*2026-CC1-N023454*</w:t>
            </w:r>
          </w:p>
        </w:tc>
      </w:tr>
    </w:tbl>
    <w:p w14:paraId="6F5D182D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1755BF3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6E555ECD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C22E36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417A7C8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307EA90" w14:textId="77777777" w:rsidR="00B9040A" w:rsidRPr="006F378A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6F378A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31BE4D89" w14:textId="77777777" w:rsidR="00D838DC" w:rsidRPr="006F378A" w:rsidRDefault="00D838DC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7AE8A83" w14:textId="77777777" w:rsidR="006F378A" w:rsidRPr="00C85E9A" w:rsidRDefault="006F378A" w:rsidP="006F378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7E04BACC" w14:textId="77777777" w:rsidR="006F378A" w:rsidRPr="00C85E9A" w:rsidRDefault="006F378A" w:rsidP="006F378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167F2404" w14:textId="77777777" w:rsidR="006F378A" w:rsidRPr="00C85E9A" w:rsidRDefault="006F378A" w:rsidP="006F378A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26956354" w14:textId="77777777" w:rsidR="006F378A" w:rsidRPr="006F39B7" w:rsidRDefault="006F378A" w:rsidP="006F378A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D0BDC1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7B07C5F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74423339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38BC8F0" w14:textId="2EAA9EB7" w:rsidR="006F378A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363B2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363B2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6F378A">
        <w:rPr>
          <w:rFonts w:ascii="Arial Narrow" w:hAnsi="Arial Narrow" w:cs="Arial"/>
          <w:noProof/>
          <w:sz w:val="20"/>
          <w:szCs w:val="20"/>
        </w:rPr>
        <w:t>.</w:t>
      </w:r>
    </w:p>
    <w:p w14:paraId="2AB40F37" w14:textId="1B115E46" w:rsidR="00BD0145" w:rsidRDefault="006F378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6F378A">
        <w:rPr>
          <w:rFonts w:ascii="Arial Narrow" w:hAnsi="Arial Narrow" w:cs="Arial"/>
          <w:noProof/>
          <w:sz w:val="20"/>
          <w:szCs w:val="20"/>
        </w:rPr>
        <w:t xml:space="preserve">Copia del escrito de la parte </w:t>
      </w:r>
      <w:r w:rsidR="00E363B2">
        <w:rPr>
          <w:rFonts w:ascii="Arial Narrow" w:hAnsi="Arial Narrow" w:cs="Arial"/>
          <w:noProof/>
          <w:sz w:val="20"/>
          <w:szCs w:val="20"/>
        </w:rPr>
        <w:t>denunciante</w:t>
      </w:r>
      <w:r w:rsidRPr="006F378A">
        <w:rPr>
          <w:rFonts w:ascii="Arial Narrow" w:hAnsi="Arial Narrow" w:cs="Arial"/>
          <w:noProof/>
          <w:sz w:val="20"/>
          <w:szCs w:val="20"/>
        </w:rPr>
        <w:t xml:space="preserve"> presentada el </w:t>
      </w:r>
      <w:r w:rsidR="00E363B2" w:rsidRPr="00E363B2">
        <w:rPr>
          <w:rFonts w:ascii="Arial Narrow" w:hAnsi="Arial Narrow" w:cs="Arial"/>
          <w:noProof/>
          <w:sz w:val="20"/>
          <w:szCs w:val="20"/>
        </w:rPr>
        <w:t>24 de febrero de 2026</w:t>
      </w:r>
      <w:r w:rsidR="00E363B2" w:rsidRPr="00E363B2">
        <w:rPr>
          <w:rFonts w:ascii="Arial Narrow" w:hAnsi="Arial Narrow" w:cs="Arial"/>
          <w:noProof/>
          <w:sz w:val="20"/>
          <w:szCs w:val="20"/>
        </w:rPr>
        <w:t xml:space="preserve"> </w:t>
      </w:r>
      <w:r w:rsidRPr="006F378A">
        <w:rPr>
          <w:rFonts w:ascii="Arial Narrow" w:hAnsi="Arial Narrow" w:cs="Arial"/>
          <w:noProof/>
          <w:sz w:val="20"/>
          <w:szCs w:val="20"/>
        </w:rPr>
        <w:t>(</w:t>
      </w:r>
      <w:r w:rsidR="00E363B2">
        <w:rPr>
          <w:rFonts w:ascii="Arial Narrow" w:hAnsi="Arial Narrow" w:cs="Arial"/>
          <w:noProof/>
          <w:sz w:val="20"/>
          <w:szCs w:val="20"/>
        </w:rPr>
        <w:t>9</w:t>
      </w:r>
      <w:r w:rsidRPr="006F378A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58B86E0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6629D9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045BFBF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ED9B3D8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0D5147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0C42AA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97E63B7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0A584A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8DF3D7C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7467BB6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604E1C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455DE5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D407E8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B05A" w14:textId="77777777" w:rsidR="00AB0B1E" w:rsidRDefault="00AB0B1E">
      <w:r>
        <w:separator/>
      </w:r>
    </w:p>
  </w:endnote>
  <w:endnote w:type="continuationSeparator" w:id="0">
    <w:p w14:paraId="399B2C15" w14:textId="77777777" w:rsidR="00AB0B1E" w:rsidRDefault="00AB0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CA2A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85889D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8628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B417" w14:textId="77777777" w:rsidR="00AB0B1E" w:rsidRDefault="00AB0B1E">
      <w:r>
        <w:separator/>
      </w:r>
    </w:p>
  </w:footnote>
  <w:footnote w:type="continuationSeparator" w:id="0">
    <w:p w14:paraId="0FCD8640" w14:textId="77777777" w:rsidR="00AB0B1E" w:rsidRDefault="00AB0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CD146" w14:textId="77777777" w:rsidR="00E363B2" w:rsidRDefault="00E363B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49EA6E3" w14:textId="77777777" w:rsidR="00E363B2" w:rsidRDefault="00E363B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47D6B38" w14:textId="77777777" w:rsidR="00E363B2" w:rsidRDefault="00E363B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7670013" w14:textId="77777777" w:rsidR="00E363B2" w:rsidRDefault="00E363B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F023AF" w14:textId="2A86FB64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895D71C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76A504C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49748A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55618">
    <w:abstractNumId w:val="1"/>
  </w:num>
  <w:num w:numId="2" w16cid:durableId="883758921">
    <w:abstractNumId w:val="4"/>
  </w:num>
  <w:num w:numId="3" w16cid:durableId="1795832626">
    <w:abstractNumId w:val="1"/>
  </w:num>
  <w:num w:numId="4" w16cid:durableId="1257984307">
    <w:abstractNumId w:val="4"/>
  </w:num>
  <w:num w:numId="5" w16cid:durableId="449010833">
    <w:abstractNumId w:val="5"/>
  </w:num>
  <w:num w:numId="6" w16cid:durableId="818498535">
    <w:abstractNumId w:val="3"/>
  </w:num>
  <w:num w:numId="7" w16cid:durableId="2014064228">
    <w:abstractNumId w:val="2"/>
  </w:num>
  <w:num w:numId="8" w16cid:durableId="984092853">
    <w:abstractNumId w:val="6"/>
  </w:num>
  <w:num w:numId="9" w16cid:durableId="111772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378A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A2BBA"/>
    <w:rsid w:val="00AB0B1E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363B2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2676F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2026-06-05T19:23:00Z</dcterms:modified>
</cp:coreProperties>
</file>