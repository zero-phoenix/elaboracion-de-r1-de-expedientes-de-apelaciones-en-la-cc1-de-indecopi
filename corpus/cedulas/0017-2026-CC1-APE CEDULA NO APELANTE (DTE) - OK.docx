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FCC15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33553638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670DCE18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10 de abril de 2026</w:t>
      </w:r>
    </w:p>
    <w:p w14:paraId="17A86110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1A05D55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000017-2026/CC1-APELACION</w:t>
      </w:r>
    </w:p>
    <w:p w14:paraId="70295A65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001078-2025/PS1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5EBC2E2E" w14:textId="77777777" w:rsidTr="004F158F">
        <w:trPr>
          <w:trHeight w:val="987"/>
        </w:trPr>
        <w:tc>
          <w:tcPr>
            <w:tcW w:w="3684" w:type="dxa"/>
          </w:tcPr>
          <w:p w14:paraId="7D7DD0B2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26417779</w:t>
            </w:r>
          </w:p>
        </w:tc>
      </w:tr>
    </w:tbl>
    <w:p w14:paraId="74447BBD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024C0A7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3A3ADE3C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7F6C7D8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0019DF06" w14:textId="095DEB74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</w:t>
      </w:r>
      <w:r w:rsidR="001E0BB8">
        <w:rPr>
          <w:rFonts w:ascii="Arial Narrow" w:hAnsi="Arial Narrow" w:cs="Arial"/>
          <w:sz w:val="22"/>
          <w:szCs w:val="22"/>
        </w:rPr>
        <w:t>a</w:t>
      </w:r>
    </w:p>
    <w:p w14:paraId="7B8D9742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NORA YVETTE VERA MORI</w:t>
      </w:r>
    </w:p>
    <w:p w14:paraId="01F0B405" w14:textId="77777777" w:rsidR="00A90F1B" w:rsidRPr="00A336B5" w:rsidRDefault="00E7361C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CORREO-E FABIANAVERA.IBA@GMAIL.COM</w:t>
      </w:r>
    </w:p>
    <w:p w14:paraId="0A36DA71" w14:textId="7083F90E" w:rsidR="00A90F1B" w:rsidRPr="00A336B5" w:rsidRDefault="001E0BB8">
      <w:pPr>
        <w:jc w:val="both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  <w:u w:val="single"/>
        </w:rPr>
        <w:t xml:space="preserve"> 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07586C2A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7566E47C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*2026-CC1-N013812*</w:t>
            </w:r>
          </w:p>
        </w:tc>
      </w:tr>
    </w:tbl>
    <w:p w14:paraId="663A4D04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65A97069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304A63CE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30E3B2C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10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A4D2C38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39C7D424" w14:textId="3D8D8919" w:rsidR="00D838DC" w:rsidRDefault="00D838DC" w:rsidP="00362BC2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42223B33" w14:textId="77777777" w:rsidR="00662CD3" w:rsidRDefault="00662CD3" w:rsidP="00D838DC">
      <w:pPr>
        <w:rPr>
          <w:rFonts w:ascii="Arial Narrow" w:hAnsi="Arial Narrow" w:cs="Arial"/>
          <w:bCs/>
          <w:sz w:val="22"/>
          <w:szCs w:val="22"/>
        </w:rPr>
      </w:pPr>
    </w:p>
    <w:p w14:paraId="65A1E228" w14:textId="77777777" w:rsidR="0048045E" w:rsidRPr="00C85E9A" w:rsidRDefault="0048045E" w:rsidP="0048045E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0E6E1703" w14:textId="77777777" w:rsidR="0048045E" w:rsidRPr="00C85E9A" w:rsidRDefault="0048045E" w:rsidP="0048045E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307598F2" w14:textId="77777777" w:rsidR="0048045E" w:rsidRPr="00C85E9A" w:rsidRDefault="0048045E" w:rsidP="0048045E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Ejecutivo 2</w:t>
      </w:r>
    </w:p>
    <w:p w14:paraId="2A794100" w14:textId="77777777" w:rsidR="0048045E" w:rsidRPr="006F39B7" w:rsidRDefault="0048045E" w:rsidP="0048045E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3E979C9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595FAD1D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46812453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69CD440F" w14:textId="6F585051" w:rsidR="0076273F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1E0BB8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D6205F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76273F">
        <w:rPr>
          <w:rFonts w:ascii="Arial Narrow" w:hAnsi="Arial Narrow" w:cs="Arial"/>
          <w:noProof/>
          <w:sz w:val="20"/>
          <w:szCs w:val="20"/>
        </w:rPr>
        <w:t>.</w:t>
      </w:r>
    </w:p>
    <w:p w14:paraId="635B687B" w14:textId="073E7590" w:rsidR="00BD0145" w:rsidRDefault="0076273F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76273F">
        <w:rPr>
          <w:rFonts w:ascii="Arial Narrow" w:hAnsi="Arial Narrow" w:cs="Arial"/>
          <w:noProof/>
          <w:sz w:val="20"/>
          <w:szCs w:val="20"/>
        </w:rPr>
        <w:t>Copia del recurso de apelación del 23 de octubre de 2025 (33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44C418D7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1F9C7FF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567A5DF3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F7304BA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6A89180D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6C02D679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286CABAD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43EADCDD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2427DC55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283C7EC0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33D7455F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648D1B23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1456EE73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46C1B" w14:textId="77777777" w:rsidR="00A6044C" w:rsidRDefault="00A6044C">
      <w:r>
        <w:separator/>
      </w:r>
    </w:p>
  </w:endnote>
  <w:endnote w:type="continuationSeparator" w:id="0">
    <w:p w14:paraId="08814F84" w14:textId="77777777" w:rsidR="00A6044C" w:rsidRDefault="00A60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C5EC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8B7C056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10F51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B109D" w14:textId="77777777" w:rsidR="00A6044C" w:rsidRDefault="00A6044C">
      <w:r>
        <w:separator/>
      </w:r>
    </w:p>
  </w:footnote>
  <w:footnote w:type="continuationSeparator" w:id="0">
    <w:p w14:paraId="28F6E16C" w14:textId="77777777" w:rsidR="00A6044C" w:rsidRDefault="00A604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B285A" w14:textId="77777777" w:rsidR="00362BC2" w:rsidRDefault="00362BC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5B2AA7E" w14:textId="77777777" w:rsidR="00362BC2" w:rsidRDefault="00362BC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FD55D1F" w14:textId="77777777" w:rsidR="00362BC2" w:rsidRDefault="00362BC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54D5ECC1" w14:textId="77777777" w:rsidR="00362BC2" w:rsidRDefault="00362BC2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E8412EC" w14:textId="37626553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5BD6D74D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5C0E90A5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35CFE475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030758">
    <w:abstractNumId w:val="1"/>
  </w:num>
  <w:num w:numId="2" w16cid:durableId="522550874">
    <w:abstractNumId w:val="4"/>
  </w:num>
  <w:num w:numId="3" w16cid:durableId="869996387">
    <w:abstractNumId w:val="1"/>
  </w:num>
  <w:num w:numId="4" w16cid:durableId="496386248">
    <w:abstractNumId w:val="4"/>
  </w:num>
  <w:num w:numId="5" w16cid:durableId="1743521055">
    <w:abstractNumId w:val="5"/>
  </w:num>
  <w:num w:numId="6" w16cid:durableId="242377872">
    <w:abstractNumId w:val="3"/>
  </w:num>
  <w:num w:numId="7" w16cid:durableId="450786799">
    <w:abstractNumId w:val="2"/>
  </w:num>
  <w:num w:numId="8" w16cid:durableId="2097939510">
    <w:abstractNumId w:val="6"/>
  </w:num>
  <w:num w:numId="9" w16cid:durableId="194741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95ECA"/>
    <w:rsid w:val="001A54D7"/>
    <w:rsid w:val="001D3041"/>
    <w:rsid w:val="001E0BB8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62BC2"/>
    <w:rsid w:val="00382FC6"/>
    <w:rsid w:val="00397208"/>
    <w:rsid w:val="003E3434"/>
    <w:rsid w:val="00402A13"/>
    <w:rsid w:val="00410E06"/>
    <w:rsid w:val="0042419C"/>
    <w:rsid w:val="004502FE"/>
    <w:rsid w:val="00456725"/>
    <w:rsid w:val="0046723F"/>
    <w:rsid w:val="00467839"/>
    <w:rsid w:val="0048045E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730BC"/>
    <w:rsid w:val="006D500C"/>
    <w:rsid w:val="006F6BF5"/>
    <w:rsid w:val="00731106"/>
    <w:rsid w:val="00740FC8"/>
    <w:rsid w:val="007515C6"/>
    <w:rsid w:val="0075654B"/>
    <w:rsid w:val="00761278"/>
    <w:rsid w:val="0076273F"/>
    <w:rsid w:val="0076629C"/>
    <w:rsid w:val="00786BC3"/>
    <w:rsid w:val="007A7F0C"/>
    <w:rsid w:val="007B5850"/>
    <w:rsid w:val="007B5D52"/>
    <w:rsid w:val="007C1620"/>
    <w:rsid w:val="007C427C"/>
    <w:rsid w:val="007C6CB0"/>
    <w:rsid w:val="00805C35"/>
    <w:rsid w:val="00825CC6"/>
    <w:rsid w:val="00827180"/>
    <w:rsid w:val="00834109"/>
    <w:rsid w:val="00871C14"/>
    <w:rsid w:val="008727A7"/>
    <w:rsid w:val="00875A15"/>
    <w:rsid w:val="00875EA0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672E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6044C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205F"/>
    <w:rsid w:val="00D65FF2"/>
    <w:rsid w:val="00D732B9"/>
    <w:rsid w:val="00D838DC"/>
    <w:rsid w:val="00D967CF"/>
    <w:rsid w:val="00DA0566"/>
    <w:rsid w:val="00DB7BF5"/>
    <w:rsid w:val="00DD2BBC"/>
    <w:rsid w:val="00DE191C"/>
    <w:rsid w:val="00DE7EF5"/>
    <w:rsid w:val="00DF3573"/>
    <w:rsid w:val="00E0512F"/>
    <w:rsid w:val="00E11EA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3228F"/>
    <w:rsid w:val="00F55255"/>
    <w:rsid w:val="00F61853"/>
    <w:rsid w:val="00F93F91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E5758C7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42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31</cp:revision>
  <cp:lastPrinted>2026-04-13T23:28:00Z</cp:lastPrinted>
  <dcterms:created xsi:type="dcterms:W3CDTF">2017-09-08T19:50:00Z</dcterms:created>
  <dcterms:modified xsi:type="dcterms:W3CDTF">2026-04-13T23:28:00Z</dcterms:modified>
</cp:coreProperties>
</file>