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0442A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6F13D0A1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6637945E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30 de abril de 2026</w:t>
      </w:r>
    </w:p>
    <w:p w14:paraId="7D43B8EE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2A1A7A0C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000165-2026/CC1-APELACION</w:t>
      </w:r>
    </w:p>
    <w:p w14:paraId="54C8F44D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001358-2025/PS1</w:t>
      </w:r>
    </w:p>
    <w:p w14:paraId="3C5114ED" w14:textId="77777777" w:rsidR="00B9673A" w:rsidRDefault="006C7722">
      <w:pPr>
        <w:jc w:val="right"/>
      </w:pPr>
      <w:r>
        <w:rPr>
          <w:rFonts w:ascii="Arial Narrow" w:hAnsi="Arial Narrow" w:cs="Arial Narrow"/>
          <w:b/>
          <w:sz w:val="18"/>
          <w:szCs w:val="18"/>
        </w:rPr>
        <w:t>001371-2025/PS1</w:t>
      </w:r>
    </w:p>
    <w:p w14:paraId="0D9C919B" w14:textId="77777777" w:rsidR="00B9673A" w:rsidRDefault="006C7722">
      <w:pPr>
        <w:jc w:val="right"/>
      </w:pPr>
      <w:r>
        <w:rPr>
          <w:rFonts w:ascii="Arial Narrow" w:hAnsi="Arial Narrow" w:cs="Arial Narrow"/>
          <w:b/>
          <w:sz w:val="18"/>
          <w:szCs w:val="18"/>
        </w:rPr>
        <w:t>(ACUMULADOS)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4377B626" w14:textId="77777777" w:rsidTr="004F158F">
        <w:trPr>
          <w:trHeight w:val="987"/>
        </w:trPr>
        <w:tc>
          <w:tcPr>
            <w:tcW w:w="3684" w:type="dxa"/>
          </w:tcPr>
          <w:p w14:paraId="4A8AA20D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26454746</w:t>
            </w:r>
          </w:p>
        </w:tc>
      </w:tr>
    </w:tbl>
    <w:p w14:paraId="62939915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5364AD32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8552696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5B63703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A6944DB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43836C6F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INTERSEGURO COMPAÑIA DE SEGUROS S.A.</w:t>
      </w:r>
    </w:p>
    <w:p w14:paraId="745EBAEF" w14:textId="7BAC31F6" w:rsidR="00A90F1B" w:rsidRPr="007E498E" w:rsidRDefault="00E7361C" w:rsidP="007E498E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46930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4B099D53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71364BDF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*2026-CC1-N017342*</w:t>
            </w:r>
          </w:p>
        </w:tc>
      </w:tr>
    </w:tbl>
    <w:p w14:paraId="4AE567F9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5DD287BC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70AE0DB0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60500356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30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789CD161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33197FF5" w14:textId="77777777" w:rsidR="00B9040A" w:rsidRPr="00F76DB9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F76DB9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744EAE72" w14:textId="77777777" w:rsidR="00D838DC" w:rsidRPr="00F76DB9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09874075" w14:textId="77777777" w:rsidR="00D838DC" w:rsidRPr="00F76DB9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170D40CD" w14:textId="77777777" w:rsidR="00F76DB9" w:rsidRPr="00C85E9A" w:rsidRDefault="00F76DB9" w:rsidP="00F76DB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727BA607" w14:textId="77777777" w:rsidR="00F76DB9" w:rsidRPr="00C85E9A" w:rsidRDefault="00F76DB9" w:rsidP="00F76DB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0C9D452B" w14:textId="77777777" w:rsidR="00F76DB9" w:rsidRPr="00C85E9A" w:rsidRDefault="00F76DB9" w:rsidP="00F76DB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08734862" w14:textId="77777777" w:rsidR="00F76DB9" w:rsidRPr="006F39B7" w:rsidRDefault="00F76DB9" w:rsidP="00F76DB9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67EFFC80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7CB6AD5D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0725B416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4C7A67AA" w14:textId="3F53BE1C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F76DB9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F76DB9">
        <w:rPr>
          <w:rFonts w:ascii="Arial Narrow" w:hAnsi="Arial Narrow" w:cs="Arial"/>
          <w:noProof/>
          <w:sz w:val="20"/>
          <w:szCs w:val="20"/>
        </w:rPr>
        <w:t>2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fojas)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03F37442" w14:textId="04BF2378" w:rsidR="00F76DB9" w:rsidRPr="00F76DB9" w:rsidRDefault="00F76DB9" w:rsidP="00F76DB9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F50482">
        <w:rPr>
          <w:rFonts w:ascii="Arial Narrow" w:hAnsi="Arial Narrow" w:cs="Arial"/>
          <w:noProof/>
          <w:sz w:val="20"/>
          <w:szCs w:val="20"/>
        </w:rPr>
        <w:t xml:space="preserve">Copia del escrito del </w:t>
      </w:r>
      <w:r w:rsidR="00175045" w:rsidRPr="00175045">
        <w:rPr>
          <w:rFonts w:ascii="Arial Narrow" w:hAnsi="Arial Narrow" w:cs="Arial"/>
          <w:noProof/>
          <w:sz w:val="20"/>
          <w:szCs w:val="20"/>
        </w:rPr>
        <w:t>29 de octubre de 2025</w:t>
      </w:r>
      <w:r w:rsidR="00175045">
        <w:rPr>
          <w:rFonts w:ascii="Arial Narrow" w:hAnsi="Arial Narrow" w:cs="Arial"/>
          <w:noProof/>
          <w:sz w:val="20"/>
          <w:szCs w:val="20"/>
        </w:rPr>
        <w:t xml:space="preserve"> </w:t>
      </w:r>
      <w:r w:rsidRPr="00F50482">
        <w:rPr>
          <w:rFonts w:ascii="Arial Narrow" w:hAnsi="Arial Narrow" w:cs="Arial"/>
          <w:noProof/>
          <w:sz w:val="20"/>
          <w:szCs w:val="20"/>
        </w:rPr>
        <w:t>presentado por la parte denunciante (</w:t>
      </w:r>
      <w:r w:rsidR="00175045">
        <w:rPr>
          <w:rFonts w:ascii="Arial Narrow" w:hAnsi="Arial Narrow" w:cs="Arial"/>
          <w:noProof/>
          <w:sz w:val="20"/>
          <w:szCs w:val="20"/>
        </w:rPr>
        <w:t>22</w:t>
      </w:r>
      <w:r w:rsidRPr="002D439A">
        <w:rPr>
          <w:rFonts w:ascii="Arial Narrow" w:hAnsi="Arial Narrow" w:cs="Arial"/>
          <w:noProof/>
          <w:sz w:val="20"/>
          <w:szCs w:val="20"/>
        </w:rPr>
        <w:t xml:space="preserve"> </w:t>
      </w:r>
      <w:r w:rsidRPr="00F50482">
        <w:rPr>
          <w:rFonts w:ascii="Arial Narrow" w:hAnsi="Arial Narrow" w:cs="Arial"/>
          <w:noProof/>
          <w:sz w:val="20"/>
          <w:szCs w:val="20"/>
        </w:rPr>
        <w:t>fojas)</w:t>
      </w:r>
      <w:r>
        <w:rPr>
          <w:rFonts w:ascii="Arial Narrow" w:hAnsi="Arial Narrow" w:cs="Arial"/>
          <w:noProof/>
          <w:sz w:val="20"/>
          <w:szCs w:val="20"/>
        </w:rPr>
        <w:t>.</w:t>
      </w:r>
    </w:p>
    <w:p w14:paraId="0EE7BD07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6E0784C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C73E855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75A4CDDB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441A3205" w14:textId="77777777" w:rsidTr="006C7722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4E7A479D" w14:textId="77777777" w:rsidR="006527B2" w:rsidRPr="000706F2" w:rsidRDefault="006527B2" w:rsidP="006C7722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3BFDB771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F734AC9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5508C79A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4CDE3CD4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04D081B6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4E0CDDC9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40746" w14:textId="77777777" w:rsidR="000A4F3A" w:rsidRDefault="000A4F3A">
      <w:r>
        <w:separator/>
      </w:r>
    </w:p>
  </w:endnote>
  <w:endnote w:type="continuationSeparator" w:id="0">
    <w:p w14:paraId="0E9F3F95" w14:textId="77777777" w:rsidR="000A4F3A" w:rsidRDefault="000A4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3D0CC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21E21DD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F238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E981D" w14:textId="77777777" w:rsidR="000A4F3A" w:rsidRDefault="000A4F3A">
      <w:r>
        <w:separator/>
      </w:r>
    </w:p>
  </w:footnote>
  <w:footnote w:type="continuationSeparator" w:id="0">
    <w:p w14:paraId="24814ECE" w14:textId="77777777" w:rsidR="000A4F3A" w:rsidRDefault="000A4F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054A1" w14:textId="77777777" w:rsidR="007E498E" w:rsidRDefault="007E498E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033D2DD" w14:textId="77777777" w:rsidR="007E498E" w:rsidRDefault="007E498E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0BCD771" w14:textId="77777777" w:rsidR="007E498E" w:rsidRDefault="007E498E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C6508D3" w14:textId="77777777" w:rsidR="007E498E" w:rsidRDefault="007E498E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51B034F" w14:textId="47A1FC9E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085AC9DD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1DFEE6CC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56E8ECD6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985309">
    <w:abstractNumId w:val="1"/>
  </w:num>
  <w:num w:numId="2" w16cid:durableId="800615216">
    <w:abstractNumId w:val="4"/>
  </w:num>
  <w:num w:numId="3" w16cid:durableId="1157262435">
    <w:abstractNumId w:val="1"/>
  </w:num>
  <w:num w:numId="4" w16cid:durableId="1243953871">
    <w:abstractNumId w:val="4"/>
  </w:num>
  <w:num w:numId="5" w16cid:durableId="1296448112">
    <w:abstractNumId w:val="5"/>
  </w:num>
  <w:num w:numId="6" w16cid:durableId="882716401">
    <w:abstractNumId w:val="3"/>
  </w:num>
  <w:num w:numId="7" w16cid:durableId="503207105">
    <w:abstractNumId w:val="2"/>
  </w:num>
  <w:num w:numId="8" w16cid:durableId="1428455072">
    <w:abstractNumId w:val="6"/>
  </w:num>
  <w:num w:numId="9" w16cid:durableId="176811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A4F3A"/>
    <w:rsid w:val="000B6250"/>
    <w:rsid w:val="000B6DE3"/>
    <w:rsid w:val="000D2BF2"/>
    <w:rsid w:val="000F30A8"/>
    <w:rsid w:val="00116052"/>
    <w:rsid w:val="00117D97"/>
    <w:rsid w:val="001460E1"/>
    <w:rsid w:val="0015087A"/>
    <w:rsid w:val="00175045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C75B4"/>
    <w:rsid w:val="005E5DF3"/>
    <w:rsid w:val="005F221E"/>
    <w:rsid w:val="006527B2"/>
    <w:rsid w:val="00662CD3"/>
    <w:rsid w:val="006C7722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7E498E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9673A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1351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76DB9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9919C57"/>
  <w15:docId w15:val="{9334159C-6A0E-4365-BBFD-4F728D473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244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subject/>
  <dc:creator>Cesar Polanco</dc:creator>
  <cp:keywords/>
  <dc:description/>
  <cp:lastModifiedBy>Apoyo CC1 E</cp:lastModifiedBy>
  <cp:revision>2</cp:revision>
  <dcterms:created xsi:type="dcterms:W3CDTF">2017-09-08T19:50:00Z</dcterms:created>
  <dcterms:modified xsi:type="dcterms:W3CDTF">2026-05-01T05:17:00Z</dcterms:modified>
</cp:coreProperties>
</file>