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CE64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563A11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A27526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419241D1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2F3D26F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000165-2026/CC1-APELACION</w:t>
      </w:r>
    </w:p>
    <w:p w14:paraId="7EDCA830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001358-2025/PS1</w:t>
      </w:r>
    </w:p>
    <w:p w14:paraId="722D3EA8" w14:textId="77777777" w:rsidR="00235476" w:rsidRDefault="00486EE8">
      <w:pPr>
        <w:jc w:val="right"/>
      </w:pPr>
      <w:r>
        <w:rPr>
          <w:rFonts w:ascii="Arial Narrow" w:hAnsi="Arial Narrow" w:cs="Arial Narrow"/>
          <w:b/>
          <w:sz w:val="18"/>
          <w:szCs w:val="18"/>
        </w:rPr>
        <w:t>001371-2025/PS1</w:t>
      </w:r>
    </w:p>
    <w:p w14:paraId="4CC9B1BC" w14:textId="77777777" w:rsidR="00235476" w:rsidRDefault="00486EE8">
      <w:pPr>
        <w:jc w:val="right"/>
      </w:pPr>
      <w:r>
        <w:rPr>
          <w:rFonts w:ascii="Arial Narrow" w:hAnsi="Arial Narrow" w:cs="Arial Narrow"/>
          <w:b/>
          <w:sz w:val="18"/>
          <w:szCs w:val="18"/>
        </w:rPr>
        <w:t>(ACUMULADOS)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1CC2D0A" w14:textId="77777777" w:rsidTr="004F158F">
        <w:trPr>
          <w:trHeight w:val="987"/>
        </w:trPr>
        <w:tc>
          <w:tcPr>
            <w:tcW w:w="3684" w:type="dxa"/>
          </w:tcPr>
          <w:p w14:paraId="70B45921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26454746</w:t>
            </w:r>
          </w:p>
        </w:tc>
      </w:tr>
    </w:tbl>
    <w:p w14:paraId="20E8C1C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C5E034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DAF649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CB2295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9E851C2" w14:textId="54740060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29775C">
        <w:rPr>
          <w:rFonts w:ascii="Arial Narrow" w:hAnsi="Arial Narrow" w:cs="Arial"/>
          <w:sz w:val="22"/>
          <w:szCs w:val="22"/>
        </w:rPr>
        <w:t>a</w:t>
      </w:r>
    </w:p>
    <w:p w14:paraId="70955BEF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ROCIO DEL PILAR   REYNA JULCA</w:t>
      </w:r>
    </w:p>
    <w:p w14:paraId="4A17F4B8" w14:textId="7398982C" w:rsidR="00A90F1B" w:rsidRPr="0029775C" w:rsidRDefault="00E7361C" w:rsidP="0029775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787629">
        <w:rPr>
          <w:rFonts w:ascii="Arial Narrow" w:hAnsi="Arial Narrow" w:cs="Arial"/>
          <w:sz w:val="22"/>
          <w:szCs w:val="22"/>
          <w:lang w:val="pt-PT"/>
        </w:rPr>
        <w:t>CORREO-E AREALEGAL.ASESORESRYA@GMAIL.COM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6215ACA1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4141927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*2026-CC1-N017341*</w:t>
            </w:r>
          </w:p>
        </w:tc>
      </w:tr>
    </w:tbl>
    <w:p w14:paraId="748C96EB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5086ADEE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59CB6757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B48535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0B114AE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473315A" w14:textId="77777777" w:rsidR="00B9040A" w:rsidRPr="00787629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787629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23910E1" w14:textId="77777777" w:rsidR="00D838DC" w:rsidRPr="00787629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224950A5" w14:textId="77777777" w:rsidR="00D838DC" w:rsidRPr="00787629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30E30F39" w14:textId="77777777" w:rsidR="0029775C" w:rsidRPr="00C85E9A" w:rsidRDefault="0029775C" w:rsidP="0029775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11CBD826" w14:textId="77777777" w:rsidR="0029775C" w:rsidRPr="00C85E9A" w:rsidRDefault="0029775C" w:rsidP="0029775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542FE67F" w14:textId="77777777" w:rsidR="0029775C" w:rsidRPr="00C85E9A" w:rsidRDefault="0029775C" w:rsidP="0029775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4CAA74EC" w14:textId="77777777" w:rsidR="0029775C" w:rsidRPr="006F39B7" w:rsidRDefault="0029775C" w:rsidP="0029775C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075D671A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54916A8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FF6E612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DE545D6" w14:textId="2087450C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E52DF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FE52DF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6601ED2" w14:textId="37D1A5FD" w:rsidR="00787629" w:rsidRPr="00787629" w:rsidRDefault="00787629" w:rsidP="00787629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F50482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 w:rsidR="00FE52DF" w:rsidRPr="00FE52DF">
        <w:rPr>
          <w:rFonts w:ascii="Arial Narrow" w:hAnsi="Arial Narrow" w:cs="Arial"/>
          <w:noProof/>
          <w:sz w:val="20"/>
          <w:szCs w:val="20"/>
        </w:rPr>
        <w:t xml:space="preserve">24 de noviembre de 2025 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presentado por </w:t>
      </w:r>
      <w:r w:rsidR="00FE52DF" w:rsidRPr="00FE52DF">
        <w:rPr>
          <w:rFonts w:ascii="Arial Narrow" w:hAnsi="Arial Narrow" w:cs="Arial"/>
          <w:noProof/>
          <w:sz w:val="20"/>
          <w:szCs w:val="20"/>
        </w:rPr>
        <w:t xml:space="preserve">Interseguro Compañia </w:t>
      </w:r>
      <w:r w:rsidR="00FE52DF">
        <w:rPr>
          <w:rFonts w:ascii="Arial Narrow" w:hAnsi="Arial Narrow" w:cs="Arial"/>
          <w:noProof/>
          <w:sz w:val="20"/>
          <w:szCs w:val="20"/>
        </w:rPr>
        <w:t>de</w:t>
      </w:r>
      <w:r w:rsidR="00FE52DF" w:rsidRPr="00FE52DF">
        <w:rPr>
          <w:rFonts w:ascii="Arial Narrow" w:hAnsi="Arial Narrow" w:cs="Arial"/>
          <w:noProof/>
          <w:sz w:val="20"/>
          <w:szCs w:val="20"/>
        </w:rPr>
        <w:t xml:space="preserve"> Seguros </w:t>
      </w:r>
      <w:r w:rsidR="00FE52DF" w:rsidRPr="00FE52DF">
        <w:rPr>
          <w:rFonts w:ascii="Arial Narrow" w:hAnsi="Arial Narrow" w:cs="Arial"/>
          <w:noProof/>
          <w:sz w:val="20"/>
          <w:szCs w:val="20"/>
        </w:rPr>
        <w:t>S.A</w:t>
      </w:r>
      <w:r w:rsidRPr="00C95309">
        <w:rPr>
          <w:rFonts w:ascii="Arial Narrow" w:hAnsi="Arial Narrow" w:cs="Arial"/>
          <w:noProof/>
          <w:sz w:val="20"/>
          <w:szCs w:val="20"/>
        </w:rPr>
        <w:t>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F50482">
        <w:rPr>
          <w:rFonts w:ascii="Arial Narrow" w:hAnsi="Arial Narrow" w:cs="Arial"/>
          <w:noProof/>
          <w:sz w:val="20"/>
          <w:szCs w:val="20"/>
        </w:rPr>
        <w:t>(</w:t>
      </w:r>
      <w:r w:rsidR="00FE52DF">
        <w:rPr>
          <w:rFonts w:ascii="Arial Narrow" w:hAnsi="Arial Narrow" w:cs="Arial"/>
          <w:noProof/>
          <w:sz w:val="20"/>
          <w:szCs w:val="20"/>
        </w:rPr>
        <w:t>17</w:t>
      </w:r>
      <w:r w:rsidRPr="00F50482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1FB501FA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E19A87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961A6FE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250212F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715E9C9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68441E1E" w14:textId="77777777" w:rsidTr="00486EE8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EB67219" w14:textId="77777777" w:rsidR="006527B2" w:rsidRPr="000706F2" w:rsidRDefault="006527B2" w:rsidP="00486EE8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18445A9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1154FA3A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4103799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D31A8B8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5228743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8AC0F3F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B7FC8" w14:textId="77777777" w:rsidR="00E8461D" w:rsidRDefault="00E8461D">
      <w:r>
        <w:separator/>
      </w:r>
    </w:p>
  </w:endnote>
  <w:endnote w:type="continuationSeparator" w:id="0">
    <w:p w14:paraId="04373D37" w14:textId="77777777" w:rsidR="00E8461D" w:rsidRDefault="00E84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F0332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98A7BE3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96DA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E03AD" w14:textId="77777777" w:rsidR="00E8461D" w:rsidRDefault="00E8461D">
      <w:r>
        <w:separator/>
      </w:r>
    </w:p>
  </w:footnote>
  <w:footnote w:type="continuationSeparator" w:id="0">
    <w:p w14:paraId="32DC5964" w14:textId="77777777" w:rsidR="00E8461D" w:rsidRDefault="00E84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C3FE6" w14:textId="77777777" w:rsidR="0029775C" w:rsidRDefault="0029775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0C2E2C5" w14:textId="77777777" w:rsidR="0029775C" w:rsidRDefault="0029775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6007B6F" w14:textId="77777777" w:rsidR="0029775C" w:rsidRDefault="0029775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D2127D5" w14:textId="77777777" w:rsidR="0029775C" w:rsidRDefault="0029775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07C13B2" w14:textId="0B8C36DB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30C8C01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363AAE6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01A01DAA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902637">
    <w:abstractNumId w:val="1"/>
  </w:num>
  <w:num w:numId="2" w16cid:durableId="687484626">
    <w:abstractNumId w:val="4"/>
  </w:num>
  <w:num w:numId="3" w16cid:durableId="511454434">
    <w:abstractNumId w:val="1"/>
  </w:num>
  <w:num w:numId="4" w16cid:durableId="203904869">
    <w:abstractNumId w:val="4"/>
  </w:num>
  <w:num w:numId="5" w16cid:durableId="608509949">
    <w:abstractNumId w:val="5"/>
  </w:num>
  <w:num w:numId="6" w16cid:durableId="1276018017">
    <w:abstractNumId w:val="3"/>
  </w:num>
  <w:num w:numId="7" w16cid:durableId="1507138122">
    <w:abstractNumId w:val="2"/>
  </w:num>
  <w:num w:numId="8" w16cid:durableId="216672971">
    <w:abstractNumId w:val="6"/>
  </w:num>
  <w:num w:numId="9" w16cid:durableId="144214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35476"/>
    <w:rsid w:val="00240CFE"/>
    <w:rsid w:val="0024777C"/>
    <w:rsid w:val="002523E5"/>
    <w:rsid w:val="002635F7"/>
    <w:rsid w:val="00277D72"/>
    <w:rsid w:val="0029775C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4EA5"/>
    <w:rsid w:val="00397208"/>
    <w:rsid w:val="003E3434"/>
    <w:rsid w:val="00402A13"/>
    <w:rsid w:val="00410E06"/>
    <w:rsid w:val="0042419C"/>
    <w:rsid w:val="004502FE"/>
    <w:rsid w:val="0046723F"/>
    <w:rsid w:val="00467839"/>
    <w:rsid w:val="00486EE8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87629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1351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8461D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52DF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614132F"/>
  <w15:docId w15:val="{CDF4C0A4-66A0-4630-9951-B1B00C3D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subject/>
  <dc:creator>Cesar Polanco</dc:creator>
  <cp:keywords/>
  <dc:description/>
  <cp:lastModifiedBy>Apoyo CC1 E</cp:lastModifiedBy>
  <cp:revision>2</cp:revision>
  <dcterms:created xsi:type="dcterms:W3CDTF">2017-09-08T19:50:00Z</dcterms:created>
  <dcterms:modified xsi:type="dcterms:W3CDTF">2026-05-01T05:17:00Z</dcterms:modified>
</cp:coreProperties>
</file>