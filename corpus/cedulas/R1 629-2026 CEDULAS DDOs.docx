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5098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3F9860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698685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4FE83769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AA2949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000629-2026/CC1-APELACION</w:t>
      </w:r>
    </w:p>
    <w:p w14:paraId="6A2ADF0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002298-2025/PS1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AA1FA41" w14:textId="77777777" w:rsidTr="004F158F">
        <w:trPr>
          <w:trHeight w:val="987"/>
        </w:trPr>
        <w:tc>
          <w:tcPr>
            <w:tcW w:w="3684" w:type="dxa"/>
          </w:tcPr>
          <w:p w14:paraId="09BA497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26483788</w:t>
            </w:r>
          </w:p>
        </w:tc>
      </w:tr>
    </w:tbl>
    <w:p w14:paraId="430A722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2C9C9D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24FF84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0F4426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A3C035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6118ED8" w14:textId="1330DB3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CHUBB PER</w:t>
      </w:r>
      <w:r w:rsidR="00A12C88">
        <w:rPr>
          <w:rFonts w:ascii="Arial Narrow" w:hAnsi="Arial Narrow" w:cs="Arial"/>
          <w:b/>
          <w:bCs/>
          <w:sz w:val="22"/>
          <w:szCs w:val="22"/>
        </w:rPr>
        <w:t>Ú</w:t>
      </w:r>
      <w:r w:rsidRPr="00A336B5">
        <w:rPr>
          <w:rFonts w:ascii="Arial Narrow" w:hAnsi="Arial Narrow" w:cs="Arial"/>
          <w:b/>
          <w:bCs/>
          <w:sz w:val="22"/>
          <w:szCs w:val="22"/>
        </w:rPr>
        <w:t xml:space="preserve"> S.A. COMPAÑ</w:t>
      </w:r>
      <w:r w:rsidR="00A12C88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A DE SEGUROS Y REASEGUROS</w:t>
      </w:r>
    </w:p>
    <w:p w14:paraId="55F42940" w14:textId="4401EC36" w:rsidR="00A90F1B" w:rsidRPr="00A12C88" w:rsidRDefault="00E7361C" w:rsidP="00A12C8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47290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E0795B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2DF5D3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*2026-CC1-N039071*</w:t>
            </w:r>
          </w:p>
        </w:tc>
      </w:tr>
    </w:tbl>
    <w:p w14:paraId="24086B8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212A54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05CC48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1EC609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4412EE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3B155C5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5343818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7911883" w14:textId="77777777" w:rsidR="00A12C88" w:rsidRPr="0093144F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44664782" w14:textId="77777777" w:rsidR="00A12C88" w:rsidRPr="0093144F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2D231FA" w14:textId="77777777" w:rsidR="00A12C88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74D3FEF0" w14:textId="77777777" w:rsidR="00A12C88" w:rsidRPr="00F773C9" w:rsidRDefault="00A12C88" w:rsidP="00A12C88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6D09DEA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EB0D5D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51075850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D37DDAE" w14:textId="77777777" w:rsidR="00A12C88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12C8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12C88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21D3E768" w14:textId="7D50A5AA" w:rsidR="00BD0145" w:rsidRDefault="00A12C8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A12C88">
        <w:rPr>
          <w:rFonts w:ascii="Arial Narrow" w:hAnsi="Arial Narrow" w:cs="Arial"/>
          <w:noProof/>
          <w:sz w:val="20"/>
          <w:szCs w:val="20"/>
        </w:rPr>
        <w:t xml:space="preserve">escrito de apelacion presentada por </w:t>
      </w:r>
      <w:r>
        <w:rPr>
          <w:rFonts w:ascii="Arial Narrow" w:hAnsi="Arial Narrow" w:cs="Arial"/>
          <w:noProof/>
          <w:sz w:val="20"/>
          <w:szCs w:val="20"/>
        </w:rPr>
        <w:t>denunciante</w:t>
      </w:r>
      <w:r w:rsidRPr="00A12C88">
        <w:rPr>
          <w:rFonts w:ascii="Arial Narrow" w:hAnsi="Arial Narrow" w:cs="Arial"/>
          <w:noProof/>
          <w:sz w:val="20"/>
          <w:szCs w:val="20"/>
        </w:rPr>
        <w:t xml:space="preserve"> el 14/04/2026 (11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65243F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D05B242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1566C8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E947B9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B8E6FF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26AAA1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10C9C8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BDEF01E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2AE8464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C19D3D6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p w14:paraId="75E0749B" w14:textId="77777777" w:rsidR="000C2413" w:rsidRDefault="00731FF3">
      <w:r>
        <w:br w:type="page"/>
      </w:r>
    </w:p>
    <w:p w14:paraId="3EE66388" w14:textId="77777777" w:rsidR="000C2413" w:rsidRDefault="000C2413"/>
    <w:p w14:paraId="278530C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BABEF2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E023D8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46FF2AC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618D9C0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000629-2026/CC1-APELACION</w:t>
      </w:r>
    </w:p>
    <w:p w14:paraId="42668333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002298-2025/PS1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BA53B1E" w14:textId="77777777" w:rsidTr="004F158F">
        <w:trPr>
          <w:trHeight w:val="987"/>
        </w:trPr>
        <w:tc>
          <w:tcPr>
            <w:tcW w:w="3684" w:type="dxa"/>
          </w:tcPr>
          <w:p w14:paraId="71C41D4E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26483788</w:t>
            </w:r>
          </w:p>
        </w:tc>
      </w:tr>
    </w:tbl>
    <w:p w14:paraId="5CD99216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1C64BE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F5BBF8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DD0791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1C30EC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31B89F8" w14:textId="75E45914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BANCO INTERAMERICANO DE FINANZAS</w:t>
      </w:r>
      <w:r w:rsidR="00A12C88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5288AB1C" w14:textId="77777777" w:rsidR="00A90F1B" w:rsidRPr="00A12C88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A12C88">
        <w:rPr>
          <w:rFonts w:ascii="Arial Narrow" w:hAnsi="Arial Narrow" w:cs="Arial"/>
          <w:sz w:val="22"/>
          <w:szCs w:val="22"/>
          <w:lang w:val="pt-PT"/>
        </w:rPr>
        <w:t>AVENIDA AV. RICARDO RIVERA NAVARRETE N° 600</w:t>
      </w:r>
    </w:p>
    <w:p w14:paraId="60193DF8" w14:textId="77777777"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 xml:space="preserve">LIMA, LIMA, SAN </w:t>
      </w:r>
      <w:proofErr w:type="gramStart"/>
      <w:r w:rsidRPr="00A336B5">
        <w:rPr>
          <w:rFonts w:ascii="Arial Narrow" w:hAnsi="Arial Narrow" w:cs="Arial"/>
          <w:sz w:val="22"/>
          <w:szCs w:val="22"/>
          <w:u w:val="single"/>
        </w:rPr>
        <w:t>ISIDRO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  <w:proofErr w:type="gramEnd"/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39EA7D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36B3A0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*2026-CC1-N039072*</w:t>
            </w:r>
          </w:p>
        </w:tc>
      </w:tr>
    </w:tbl>
    <w:p w14:paraId="789AAA6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087A7C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F3B6078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3F0AEC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36D6082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61C23C3" w14:textId="77777777" w:rsidR="00B9040A" w:rsidRPr="00A12C88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A12C88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00949CBA" w14:textId="77777777" w:rsidR="00D838DC" w:rsidRPr="00A12C88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604D377A" w14:textId="77777777" w:rsidR="00D838DC" w:rsidRPr="00A12C88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0377F32" w14:textId="77777777" w:rsidR="00A12C88" w:rsidRPr="0093144F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C17718F" w14:textId="77777777" w:rsidR="00A12C88" w:rsidRPr="0093144F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A6C7755" w14:textId="77777777" w:rsidR="00A12C88" w:rsidRDefault="00A12C88" w:rsidP="00A12C8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1E2ABF70" w14:textId="77777777" w:rsidR="00A12C88" w:rsidRPr="00F773C9" w:rsidRDefault="00A12C88" w:rsidP="00A12C88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7DBDB90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26FEAC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4A8DC45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D09EF77" w14:textId="77777777" w:rsidR="00A12C88" w:rsidRDefault="00BD0145" w:rsidP="00A12C8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12C8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12C88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BB2B398" w14:textId="6A7B3CF4" w:rsidR="00BD0145" w:rsidRPr="00A12C88" w:rsidRDefault="00A12C88" w:rsidP="00A12C88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A12C88">
        <w:rPr>
          <w:rFonts w:ascii="Arial Narrow" w:hAnsi="Arial Narrow" w:cs="Arial"/>
          <w:noProof/>
          <w:sz w:val="20"/>
          <w:szCs w:val="20"/>
        </w:rPr>
        <w:t xml:space="preserve">escrito de apelacion presentada por </w:t>
      </w:r>
      <w:r>
        <w:rPr>
          <w:rFonts w:ascii="Arial Narrow" w:hAnsi="Arial Narrow" w:cs="Arial"/>
          <w:noProof/>
          <w:sz w:val="20"/>
          <w:szCs w:val="20"/>
        </w:rPr>
        <w:t>denunciante</w:t>
      </w:r>
      <w:r w:rsidRPr="00A12C88">
        <w:rPr>
          <w:rFonts w:ascii="Arial Narrow" w:hAnsi="Arial Narrow" w:cs="Arial"/>
          <w:noProof/>
          <w:sz w:val="20"/>
          <w:szCs w:val="20"/>
        </w:rPr>
        <w:t xml:space="preserve"> el 14/04/2026 (11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1A0B49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0C18DC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C680A91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B63FB8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E6A344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5B465C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4B20618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CA0AF6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B75861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6A5F67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7EC6860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27FC" w14:textId="77777777" w:rsidR="00731FF3" w:rsidRDefault="00731FF3">
      <w:r>
        <w:separator/>
      </w:r>
    </w:p>
  </w:endnote>
  <w:endnote w:type="continuationSeparator" w:id="0">
    <w:p w14:paraId="1F383F07" w14:textId="77777777" w:rsidR="00731FF3" w:rsidRDefault="0073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E29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C11491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BF8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3B91" w14:textId="77777777" w:rsidR="00731FF3" w:rsidRDefault="00731FF3">
      <w:r>
        <w:separator/>
      </w:r>
    </w:p>
  </w:footnote>
  <w:footnote w:type="continuationSeparator" w:id="0">
    <w:p w14:paraId="5FCA04DC" w14:textId="77777777" w:rsidR="00731FF3" w:rsidRDefault="00731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4BEB7" w14:textId="77777777" w:rsidR="00A12C88" w:rsidRDefault="00A12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547AB19" w14:textId="77777777" w:rsidR="00A12C88" w:rsidRDefault="00A12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0DD3EC1" w14:textId="77777777" w:rsidR="00A12C88" w:rsidRDefault="00A12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2F79D4" w14:textId="77777777" w:rsidR="00A12C88" w:rsidRDefault="00A12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E1789B9" w14:textId="42BD2B3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80B3DA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249C38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2DFF0C8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680613">
    <w:abstractNumId w:val="1"/>
  </w:num>
  <w:num w:numId="2" w16cid:durableId="1357735629">
    <w:abstractNumId w:val="4"/>
  </w:num>
  <w:num w:numId="3" w16cid:durableId="1871645923">
    <w:abstractNumId w:val="1"/>
  </w:num>
  <w:num w:numId="4" w16cid:durableId="722798485">
    <w:abstractNumId w:val="4"/>
  </w:num>
  <w:num w:numId="5" w16cid:durableId="2108380982">
    <w:abstractNumId w:val="5"/>
  </w:num>
  <w:num w:numId="6" w16cid:durableId="640885149">
    <w:abstractNumId w:val="3"/>
  </w:num>
  <w:num w:numId="7" w16cid:durableId="379130169">
    <w:abstractNumId w:val="2"/>
  </w:num>
  <w:num w:numId="8" w16cid:durableId="1787043573">
    <w:abstractNumId w:val="6"/>
  </w:num>
  <w:num w:numId="9" w16cid:durableId="96249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C2413"/>
    <w:rsid w:val="000D2BF2"/>
    <w:rsid w:val="000F30A8"/>
    <w:rsid w:val="00116052"/>
    <w:rsid w:val="00117D97"/>
    <w:rsid w:val="001460E1"/>
    <w:rsid w:val="0015087A"/>
    <w:rsid w:val="00195ECA"/>
    <w:rsid w:val="001A54D7"/>
    <w:rsid w:val="001C5CBD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A7A40"/>
    <w:rsid w:val="005B20A1"/>
    <w:rsid w:val="005E5DF3"/>
    <w:rsid w:val="005F221E"/>
    <w:rsid w:val="006527B2"/>
    <w:rsid w:val="00662CD3"/>
    <w:rsid w:val="006D500C"/>
    <w:rsid w:val="006F6BF5"/>
    <w:rsid w:val="00731106"/>
    <w:rsid w:val="00731FF3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12C88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66365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CB81D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2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cp:lastPrinted>2026-09-12T00:50:00Z</cp:lastPrinted>
  <dcterms:created xsi:type="dcterms:W3CDTF">2017-09-08T19:50:00Z</dcterms:created>
  <dcterms:modified xsi:type="dcterms:W3CDTF">2026-09-12T00:51:00Z</dcterms:modified>
</cp:coreProperties>
</file>