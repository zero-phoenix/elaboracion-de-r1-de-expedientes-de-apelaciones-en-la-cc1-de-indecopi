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0CAC8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7AB02488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5276795B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18 de junio de 2026</w:t>
      </w:r>
    </w:p>
    <w:p w14:paraId="261A6CF4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5ED29EC3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000446-2026/CC1-APELACION</w:t>
      </w:r>
    </w:p>
    <w:p w14:paraId="51217BAD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002004-2025/PS1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6A074F1E" w14:textId="77777777" w:rsidTr="004F158F">
        <w:trPr>
          <w:trHeight w:val="987"/>
        </w:trPr>
        <w:tc>
          <w:tcPr>
            <w:tcW w:w="3684" w:type="dxa"/>
          </w:tcPr>
          <w:p w14:paraId="0C9277B7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26475228</w:t>
            </w:r>
          </w:p>
        </w:tc>
      </w:tr>
    </w:tbl>
    <w:p w14:paraId="35730F1C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1A177D84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1236EA5A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FC9376A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55FCA9A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06EC61C5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INTERSEGURO COMPAÑIA DE SEGUROS S.A.</w:t>
      </w:r>
    </w:p>
    <w:p w14:paraId="1240DC74" w14:textId="28C67D0C" w:rsidR="00A90F1B" w:rsidRPr="00FE3A99" w:rsidRDefault="00E7361C" w:rsidP="00FE3A99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46930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47C5395B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5D560330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*2026-CC1-N025798*</w:t>
            </w:r>
          </w:p>
        </w:tc>
      </w:tr>
    </w:tbl>
    <w:p w14:paraId="743627A1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5C9B47F1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4C23DD83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16F5D930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18 de junio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7099BDCF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551390F4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6AACCA10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7E121ED6" w14:textId="77777777" w:rsidR="004D521C" w:rsidRPr="00C85E9A" w:rsidRDefault="004D521C" w:rsidP="004D521C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1836067C" w14:textId="77777777" w:rsidR="004D521C" w:rsidRPr="00C85E9A" w:rsidRDefault="004D521C" w:rsidP="004D521C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6BA37792" w14:textId="77777777" w:rsidR="004D521C" w:rsidRPr="00C85E9A" w:rsidRDefault="004D521C" w:rsidP="004D521C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 xml:space="preserve">Ejecutivo </w:t>
      </w:r>
      <w:r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1</w:t>
      </w:r>
    </w:p>
    <w:p w14:paraId="792F028A" w14:textId="77777777" w:rsidR="004D521C" w:rsidRPr="006F39B7" w:rsidRDefault="004D521C" w:rsidP="004D521C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7F73F825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1F038F44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669BE5DD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0BCB0768" w14:textId="77777777" w:rsidR="00FB0660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FE3A99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84572B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</w:p>
    <w:p w14:paraId="05CE380A" w14:textId="4B8E42F6" w:rsidR="00BD0145" w:rsidRDefault="00FB0660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 xml:space="preserve">Copia del escrito de apelación presentado por la parte denunciante el </w:t>
      </w:r>
      <w:r w:rsidRPr="00FB0660">
        <w:rPr>
          <w:rFonts w:ascii="Arial Narrow" w:hAnsi="Arial Narrow" w:cs="Arial"/>
          <w:noProof/>
          <w:sz w:val="20"/>
          <w:szCs w:val="20"/>
        </w:rPr>
        <w:t>17 de marzo de 2026</w:t>
      </w:r>
      <w:r>
        <w:rPr>
          <w:rFonts w:ascii="Arial Narrow" w:hAnsi="Arial Narrow" w:cs="Arial"/>
          <w:noProof/>
          <w:sz w:val="20"/>
          <w:szCs w:val="20"/>
        </w:rPr>
        <w:t xml:space="preserve"> (26 fojas)</w:t>
      </w:r>
      <w:r w:rsidR="00BD0145"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5348888F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0ABC73E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9076193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B372C41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7EA98A28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5846ACA9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49262AD9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2A5AA377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723DDE6D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4A8ADF67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4CA94A29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158ED546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239891C2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8E08A" w14:textId="77777777" w:rsidR="00745D36" w:rsidRDefault="00745D36">
      <w:r>
        <w:separator/>
      </w:r>
    </w:p>
  </w:endnote>
  <w:endnote w:type="continuationSeparator" w:id="0">
    <w:p w14:paraId="6C87E393" w14:textId="77777777" w:rsidR="00745D36" w:rsidRDefault="00745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74EC5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5195B0AF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1B46C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448D8" w14:textId="77777777" w:rsidR="00745D36" w:rsidRDefault="00745D36">
      <w:r>
        <w:separator/>
      </w:r>
    </w:p>
  </w:footnote>
  <w:footnote w:type="continuationSeparator" w:id="0">
    <w:p w14:paraId="7F05558F" w14:textId="77777777" w:rsidR="00745D36" w:rsidRDefault="00745D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DB0F8" w14:textId="77777777" w:rsidR="00FE3A99" w:rsidRDefault="00FE3A9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8CCAF55" w14:textId="77777777" w:rsidR="00FE3A99" w:rsidRDefault="00FE3A9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69A89C7" w14:textId="77777777" w:rsidR="00FE3A99" w:rsidRDefault="00FE3A9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8002BCA" w14:textId="77777777" w:rsidR="00FE3A99" w:rsidRDefault="00FE3A9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77AD806" w14:textId="71A4528F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8240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3EBE5EE8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284BC685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7E0BA6CB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981887">
    <w:abstractNumId w:val="1"/>
  </w:num>
  <w:num w:numId="2" w16cid:durableId="456802140">
    <w:abstractNumId w:val="4"/>
  </w:num>
  <w:num w:numId="3" w16cid:durableId="409735170">
    <w:abstractNumId w:val="1"/>
  </w:num>
  <w:num w:numId="4" w16cid:durableId="1592229283">
    <w:abstractNumId w:val="4"/>
  </w:num>
  <w:num w:numId="5" w16cid:durableId="824278533">
    <w:abstractNumId w:val="5"/>
  </w:num>
  <w:num w:numId="6" w16cid:durableId="515851578">
    <w:abstractNumId w:val="3"/>
  </w:num>
  <w:num w:numId="7" w16cid:durableId="1644503293">
    <w:abstractNumId w:val="2"/>
  </w:num>
  <w:num w:numId="8" w16cid:durableId="1041637935">
    <w:abstractNumId w:val="6"/>
  </w:num>
  <w:num w:numId="9" w16cid:durableId="1604848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273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D5B9C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D521C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45D36"/>
    <w:rsid w:val="007515C6"/>
    <w:rsid w:val="0075654B"/>
    <w:rsid w:val="00761278"/>
    <w:rsid w:val="0076629C"/>
    <w:rsid w:val="007A7F0C"/>
    <w:rsid w:val="007B2C66"/>
    <w:rsid w:val="007B5850"/>
    <w:rsid w:val="007B5D52"/>
    <w:rsid w:val="007C1620"/>
    <w:rsid w:val="007C427C"/>
    <w:rsid w:val="00805C35"/>
    <w:rsid w:val="00825CC6"/>
    <w:rsid w:val="00834109"/>
    <w:rsid w:val="0084572B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0484F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4385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4706"/>
    <w:rsid w:val="00EC5849"/>
    <w:rsid w:val="00EF3155"/>
    <w:rsid w:val="00F0335A"/>
    <w:rsid w:val="00F03FA3"/>
    <w:rsid w:val="00F105E3"/>
    <w:rsid w:val="00F24037"/>
    <w:rsid w:val="00F55255"/>
    <w:rsid w:val="00F61853"/>
    <w:rsid w:val="00FA1557"/>
    <w:rsid w:val="00FB0660"/>
    <w:rsid w:val="00FE3A99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26155E5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42</TotalTime>
  <Pages>1</Pages>
  <Words>241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29</cp:revision>
  <dcterms:created xsi:type="dcterms:W3CDTF">2017-09-08T19:50:00Z</dcterms:created>
  <dcterms:modified xsi:type="dcterms:W3CDTF">2026-06-18T23:34:00Z</dcterms:modified>
</cp:coreProperties>
</file>