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553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378BDC8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A1547D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2D7301E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01D47EC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000625-2026/CC1-APELACION</w:t>
      </w:r>
    </w:p>
    <w:p w14:paraId="6E5D015F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000625-2026/PS1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E087B32" w14:textId="77777777" w:rsidTr="004F158F">
        <w:trPr>
          <w:trHeight w:val="987"/>
        </w:trPr>
        <w:tc>
          <w:tcPr>
            <w:tcW w:w="3684" w:type="dxa"/>
          </w:tcPr>
          <w:p w14:paraId="010A9526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26483506</w:t>
            </w:r>
          </w:p>
        </w:tc>
      </w:tr>
    </w:tbl>
    <w:p w14:paraId="766ADCF7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CABF71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C32F94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A9132F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F5D0D6A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1FD873B3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75C54B28" w14:textId="6F7248BE" w:rsidR="00A90F1B" w:rsidRPr="008A0220" w:rsidRDefault="00E7361C" w:rsidP="008A0220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5106964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CE129E1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*2026-CC1-N039069*</w:t>
            </w:r>
          </w:p>
        </w:tc>
      </w:tr>
    </w:tbl>
    <w:p w14:paraId="71A7F43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3501E52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3A808E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2069787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93ED662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AB311B7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C94E574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16E12D12" w14:textId="77777777" w:rsidR="0063479D" w:rsidRPr="0093144F" w:rsidRDefault="0063479D" w:rsidP="0063479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78ACBD4" w14:textId="77777777" w:rsidR="0063479D" w:rsidRPr="0093144F" w:rsidRDefault="0063479D" w:rsidP="0063479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02BA5804" w14:textId="77777777" w:rsidR="0063479D" w:rsidRDefault="0063479D" w:rsidP="0063479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41CF3651" w14:textId="77777777" w:rsidR="0063479D" w:rsidRPr="00F773C9" w:rsidRDefault="0063479D" w:rsidP="0063479D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1EC1E7D8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0FE816F3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55C514B5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4B858F2" w14:textId="0A70F43B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8A0220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8A0220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C19B9C5" w14:textId="230496D7" w:rsidR="00702E24" w:rsidRDefault="00702E24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702E24">
        <w:rPr>
          <w:rFonts w:ascii="Arial Narrow" w:hAnsi="Arial Narrow" w:cs="Arial"/>
          <w:noProof/>
          <w:sz w:val="20"/>
          <w:szCs w:val="20"/>
        </w:rPr>
        <w:t>escrito de apelacion presentada por dte el 01/06/2026 (12 fojas)</w:t>
      </w:r>
    </w:p>
    <w:p w14:paraId="2F38F2B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6C31B4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5FB8993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DD9D17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845FF93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168AFCF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06A8477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82D654C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094114B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3B682750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5B90354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5C16A22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811722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47007" w14:textId="77777777" w:rsidR="00864CC0" w:rsidRDefault="00864CC0">
      <w:r>
        <w:separator/>
      </w:r>
    </w:p>
  </w:endnote>
  <w:endnote w:type="continuationSeparator" w:id="0">
    <w:p w14:paraId="3233E02E" w14:textId="77777777" w:rsidR="00864CC0" w:rsidRDefault="00864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C9E14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D092720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AB0F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81C4E" w14:textId="77777777" w:rsidR="00864CC0" w:rsidRDefault="00864CC0">
      <w:r>
        <w:separator/>
      </w:r>
    </w:p>
  </w:footnote>
  <w:footnote w:type="continuationSeparator" w:id="0">
    <w:p w14:paraId="625E19C9" w14:textId="77777777" w:rsidR="00864CC0" w:rsidRDefault="00864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492ED" w14:textId="77777777" w:rsidR="008A0220" w:rsidRDefault="008A022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F8435EF" w14:textId="77777777" w:rsidR="008A0220" w:rsidRDefault="008A022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E069C26" w14:textId="77777777" w:rsidR="008A0220" w:rsidRDefault="008A022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E66F2A4" w14:textId="77777777" w:rsidR="008A0220" w:rsidRDefault="008A022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EC412C5" w14:textId="5EA155D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310DDDF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91C605F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0A9E46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549073">
    <w:abstractNumId w:val="1"/>
  </w:num>
  <w:num w:numId="2" w16cid:durableId="221408802">
    <w:abstractNumId w:val="4"/>
  </w:num>
  <w:num w:numId="3" w16cid:durableId="624849969">
    <w:abstractNumId w:val="1"/>
  </w:num>
  <w:num w:numId="4" w16cid:durableId="965283683">
    <w:abstractNumId w:val="4"/>
  </w:num>
  <w:num w:numId="5" w16cid:durableId="641161090">
    <w:abstractNumId w:val="5"/>
  </w:num>
  <w:num w:numId="6" w16cid:durableId="599873916">
    <w:abstractNumId w:val="3"/>
  </w:num>
  <w:num w:numId="7" w16cid:durableId="1515152178">
    <w:abstractNumId w:val="2"/>
  </w:num>
  <w:num w:numId="8" w16cid:durableId="791170170">
    <w:abstractNumId w:val="6"/>
  </w:num>
  <w:num w:numId="9" w16cid:durableId="52625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3479D"/>
    <w:rsid w:val="006527B2"/>
    <w:rsid w:val="00662CD3"/>
    <w:rsid w:val="006D500C"/>
    <w:rsid w:val="006F6BF5"/>
    <w:rsid w:val="00702E24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64CC0"/>
    <w:rsid w:val="00871C14"/>
    <w:rsid w:val="008727A7"/>
    <w:rsid w:val="00875A15"/>
    <w:rsid w:val="0089317C"/>
    <w:rsid w:val="008A0220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13B0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33F9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BEAD0E1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dcterms:created xsi:type="dcterms:W3CDTF">2017-09-08T19:50:00Z</dcterms:created>
  <dcterms:modified xsi:type="dcterms:W3CDTF">2026-09-08T21:31:00Z</dcterms:modified>
</cp:coreProperties>
</file>