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3BD6F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73B7442E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58BF9876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3 de julio de 2026</w:t>
      </w:r>
    </w:p>
    <w:p w14:paraId="4948DB88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0B1AC321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000333-2026/CC1-APELACION</w:t>
      </w:r>
    </w:p>
    <w:p w14:paraId="1CBC90D9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001880-2025/PS1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684FA391" w14:textId="77777777" w:rsidTr="004F158F">
        <w:trPr>
          <w:trHeight w:val="987"/>
        </w:trPr>
        <w:tc>
          <w:tcPr>
            <w:tcW w:w="3684" w:type="dxa"/>
          </w:tcPr>
          <w:p w14:paraId="090D8FBB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26468299</w:t>
            </w:r>
          </w:p>
        </w:tc>
      </w:tr>
    </w:tbl>
    <w:p w14:paraId="5242D913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698EA137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FCBA9BA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33B09E1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AF6D740" w14:textId="6CA6F8D4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  <w:r w:rsidR="00F95A71">
        <w:rPr>
          <w:rFonts w:ascii="Arial Narrow" w:hAnsi="Arial Narrow" w:cs="Arial"/>
          <w:sz w:val="22"/>
          <w:szCs w:val="22"/>
        </w:rPr>
        <w:t>a</w:t>
      </w:r>
    </w:p>
    <w:p w14:paraId="1AAC9C47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MERCEDES PINEDO SAAVEDRA</w:t>
      </w:r>
    </w:p>
    <w:p w14:paraId="2E50BE30" w14:textId="7CD85999" w:rsidR="00A90F1B" w:rsidRPr="00F95A71" w:rsidRDefault="00E7361C" w:rsidP="00F95A71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MOLYPSAAVEDRA22@GMAIL.COM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24F7B620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6A9D05E3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*2026-CC1-N028057*</w:t>
            </w:r>
          </w:p>
        </w:tc>
      </w:tr>
    </w:tbl>
    <w:p w14:paraId="4E12A93D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3CF36B2B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61631A93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31FF5DF5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3 de julio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2CC450B4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0258D4EC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24ED18CF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36DD8416" w14:textId="77777777" w:rsidR="00D838DC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679ADE3C" w14:textId="77777777" w:rsidR="004D41B8" w:rsidRPr="00B56DFD" w:rsidRDefault="004D41B8" w:rsidP="004D41B8">
      <w:pPr>
        <w:suppressAutoHyphens/>
        <w:jc w:val="center"/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</w:pPr>
      <w:r w:rsidRPr="00B56DFD">
        <w:rPr>
          <w:rFonts w:ascii="Arial Narrow" w:eastAsia="Arial Narrow" w:hAnsi="Arial Narrow" w:cs="Arial Narrow"/>
          <w:sz w:val="23"/>
          <w:szCs w:val="23"/>
          <w:lang w:val="es-PE"/>
        </w:rPr>
        <w:t>Firmado digitalmente por</w:t>
      </w:r>
    </w:p>
    <w:p w14:paraId="3B4C844E" w14:textId="77777777" w:rsidR="004D41B8" w:rsidRPr="00B56DFD" w:rsidRDefault="004D41B8" w:rsidP="004D41B8">
      <w:pPr>
        <w:suppressAutoHyphens/>
        <w:jc w:val="center"/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</w:pPr>
      <w:r w:rsidRPr="00B56DFD"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  <w:t>LUISA ANALI SILVA MALPARTIDA</w:t>
      </w:r>
    </w:p>
    <w:p w14:paraId="017C7C61" w14:textId="77777777" w:rsidR="004D41B8" w:rsidRPr="00B56DFD" w:rsidRDefault="004D41B8" w:rsidP="004D41B8">
      <w:pPr>
        <w:suppressAutoHyphens/>
        <w:jc w:val="center"/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</w:pPr>
      <w:r w:rsidRPr="00B56DFD">
        <w:rPr>
          <w:rFonts w:ascii="Arial Narrow" w:hAnsi="Arial Narrow" w:cs="Arial"/>
          <w:b/>
          <w:bCs/>
          <w:sz w:val="23"/>
          <w:szCs w:val="23"/>
          <w:bdr w:val="none" w:sz="0" w:space="0" w:color="auto" w:frame="1"/>
          <w:shd w:val="clear" w:color="auto" w:fill="FFFFFF"/>
        </w:rPr>
        <w:t>Ejecutivo 1</w:t>
      </w:r>
    </w:p>
    <w:p w14:paraId="1FBC5920" w14:textId="77777777" w:rsidR="004D41B8" w:rsidRPr="001A7F4C" w:rsidRDefault="004D41B8" w:rsidP="004D41B8">
      <w:pPr>
        <w:suppressAutoHyphens/>
        <w:jc w:val="center"/>
        <w:rPr>
          <w:rFonts w:ascii="Arial Narrow" w:eastAsiaTheme="minorHAnsi" w:hAnsi="Arial Narrow"/>
          <w:bCs/>
          <w:sz w:val="23"/>
          <w:szCs w:val="23"/>
          <w:lang w:eastAsia="en-US"/>
        </w:rPr>
      </w:pPr>
      <w:r w:rsidRPr="00B56DFD">
        <w:rPr>
          <w:rFonts w:ascii="Arial Narrow" w:eastAsiaTheme="minorHAnsi" w:hAnsi="Arial Narrow" w:cstheme="minorBidi"/>
          <w:bCs/>
          <w:sz w:val="23"/>
          <w:szCs w:val="23"/>
          <w:lang w:eastAsia="en-US"/>
        </w:rPr>
        <w:t>Comisión de Protección al Consumidor N° 1</w:t>
      </w:r>
    </w:p>
    <w:p w14:paraId="61A1E0BB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1A375EA5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5936AB51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2157384A" w14:textId="127103B7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F95A71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F95A71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0DB583DC" w14:textId="1A7E9EC9" w:rsidR="00EB03A1" w:rsidRDefault="00EB03A1" w:rsidP="00B9040A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Copia del </w:t>
      </w:r>
      <w:r w:rsidRPr="00EB03A1">
        <w:rPr>
          <w:rFonts w:ascii="Arial Narrow" w:hAnsi="Arial Narrow" w:cs="Arial"/>
          <w:noProof/>
          <w:sz w:val="20"/>
          <w:szCs w:val="20"/>
        </w:rPr>
        <w:t xml:space="preserve">escrito de apelación presentado por La Positiva Seguros y Reaseguros S.A.  </w:t>
      </w:r>
      <w:r w:rsidR="00E8685B">
        <w:rPr>
          <w:rFonts w:ascii="Arial Narrow" w:hAnsi="Arial Narrow" w:cs="Arial"/>
          <w:noProof/>
          <w:sz w:val="20"/>
          <w:szCs w:val="20"/>
        </w:rPr>
        <w:t>(15 fojas).</w:t>
      </w:r>
    </w:p>
    <w:p w14:paraId="587F14C3" w14:textId="73C917AF" w:rsidR="00B9040A" w:rsidRPr="00EB03A1" w:rsidRDefault="00EB03A1" w:rsidP="001A1EF2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Copia del </w:t>
      </w:r>
      <w:r w:rsidRPr="00EB03A1">
        <w:rPr>
          <w:rFonts w:ascii="Arial Narrow" w:hAnsi="Arial Narrow" w:cs="Arial"/>
          <w:noProof/>
          <w:sz w:val="20"/>
          <w:szCs w:val="20"/>
        </w:rPr>
        <w:t>escrito de apelación presentado por Insurama Servicios Perú S.A.C.</w:t>
      </w:r>
      <w:r w:rsidR="00E8685B">
        <w:rPr>
          <w:rFonts w:ascii="Arial Narrow" w:hAnsi="Arial Narrow" w:cs="Arial"/>
          <w:noProof/>
          <w:sz w:val="20"/>
          <w:szCs w:val="20"/>
        </w:rPr>
        <w:t xml:space="preserve"> (18 fojas).</w:t>
      </w:r>
    </w:p>
    <w:p w14:paraId="1E4C6238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7360CEF7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26B51C4D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63F0C4A7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0D0B8374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0DBEA594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 xml:space="preserve">El Código de Búsqueda Rápida le permitirá acceder de manera ágil a la información sobre su expediente a través de nuestro Sistema de </w:t>
      </w:r>
      <w:proofErr w:type="gramStart"/>
      <w:r w:rsidR="009B67C5" w:rsidRPr="00F105E3">
        <w:rPr>
          <w:rFonts w:ascii="Arial Narrow" w:hAnsi="Arial Narrow" w:cs="Arial"/>
        </w:rPr>
        <w:t>Call Center</w:t>
      </w:r>
      <w:proofErr w:type="gramEnd"/>
      <w:r w:rsidR="009B67C5" w:rsidRPr="00F105E3">
        <w:rPr>
          <w:rFonts w:ascii="Arial Narrow" w:hAnsi="Arial Narrow" w:cs="Arial"/>
        </w:rPr>
        <w:t>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65E2C73A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4801D935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09F697A1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5423B901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D1191" w14:textId="77777777" w:rsidR="000F1D65" w:rsidRDefault="000F1D65">
      <w:r>
        <w:separator/>
      </w:r>
    </w:p>
  </w:endnote>
  <w:endnote w:type="continuationSeparator" w:id="0">
    <w:p w14:paraId="79601A3F" w14:textId="77777777" w:rsidR="000F1D65" w:rsidRDefault="000F1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225C9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9003C9A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140A6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C288E" w14:textId="77777777" w:rsidR="000F1D65" w:rsidRDefault="000F1D65">
      <w:r>
        <w:separator/>
      </w:r>
    </w:p>
  </w:footnote>
  <w:footnote w:type="continuationSeparator" w:id="0">
    <w:p w14:paraId="15E48E66" w14:textId="77777777" w:rsidR="000F1D65" w:rsidRDefault="000F1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8F87B" w14:textId="77777777" w:rsidR="00F95A71" w:rsidRDefault="00F95A7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C0997A0" w14:textId="77777777" w:rsidR="00F95A71" w:rsidRDefault="00F95A7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F6E50D6" w14:textId="77777777" w:rsidR="00F95A71" w:rsidRDefault="00F95A7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12375E9" w14:textId="77777777" w:rsidR="00F95A71" w:rsidRDefault="00F95A7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1F2C6E5" w14:textId="061FE86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59C4F85C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7478D1F7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5A1BDAD4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360686">
    <w:abstractNumId w:val="1"/>
  </w:num>
  <w:num w:numId="2" w16cid:durableId="925848685">
    <w:abstractNumId w:val="4"/>
  </w:num>
  <w:num w:numId="3" w16cid:durableId="322851701">
    <w:abstractNumId w:val="1"/>
  </w:num>
  <w:num w:numId="4" w16cid:durableId="1784032448">
    <w:abstractNumId w:val="4"/>
  </w:num>
  <w:num w:numId="5" w16cid:durableId="1992707675">
    <w:abstractNumId w:val="5"/>
  </w:num>
  <w:num w:numId="6" w16cid:durableId="1501388646">
    <w:abstractNumId w:val="3"/>
  </w:num>
  <w:num w:numId="7" w16cid:durableId="1552961510">
    <w:abstractNumId w:val="2"/>
  </w:num>
  <w:num w:numId="8" w16cid:durableId="902570423">
    <w:abstractNumId w:val="6"/>
  </w:num>
  <w:num w:numId="9" w16cid:durableId="327291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5A7"/>
    <w:rsid w:val="000B6DE3"/>
    <w:rsid w:val="000D2BF2"/>
    <w:rsid w:val="000F1D65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2160D"/>
    <w:rsid w:val="00240CFE"/>
    <w:rsid w:val="0024777C"/>
    <w:rsid w:val="002523E5"/>
    <w:rsid w:val="002635F7"/>
    <w:rsid w:val="002749D8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D41B8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3498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219A7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55C83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8685B"/>
    <w:rsid w:val="00E95F3D"/>
    <w:rsid w:val="00EA4854"/>
    <w:rsid w:val="00EB03A1"/>
    <w:rsid w:val="00EB2884"/>
    <w:rsid w:val="00EC5849"/>
    <w:rsid w:val="00EF3155"/>
    <w:rsid w:val="00F0335A"/>
    <w:rsid w:val="00F03FA3"/>
    <w:rsid w:val="00F105E3"/>
    <w:rsid w:val="00F55255"/>
    <w:rsid w:val="00F61853"/>
    <w:rsid w:val="00F95A71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D39A14F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45</TotalTime>
  <Pages>1</Pages>
  <Words>254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31</cp:revision>
  <dcterms:created xsi:type="dcterms:W3CDTF">2017-09-08T19:50:00Z</dcterms:created>
  <dcterms:modified xsi:type="dcterms:W3CDTF">2026-07-06T17:50:00Z</dcterms:modified>
</cp:coreProperties>
</file>