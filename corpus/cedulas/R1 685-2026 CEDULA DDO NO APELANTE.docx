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E3130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2411E970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5E352FD9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4 de septiembre de 2026</w:t>
      </w:r>
    </w:p>
    <w:p w14:paraId="39798095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0546AB6D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000685-2026/CC1-APELACION</w:t>
      </w:r>
    </w:p>
    <w:p w14:paraId="032B192B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000006-2026/PS1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3BBDBA8E" w14:textId="77777777" w:rsidTr="004F158F">
        <w:trPr>
          <w:trHeight w:val="987"/>
        </w:trPr>
        <w:tc>
          <w:tcPr>
            <w:tcW w:w="3684" w:type="dxa"/>
          </w:tcPr>
          <w:p w14:paraId="27712C50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26485741</w:t>
            </w:r>
          </w:p>
        </w:tc>
      </w:tr>
    </w:tbl>
    <w:p w14:paraId="78AA9A9F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43FAB914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049AFCBA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48DE117C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0A519871" w14:textId="77777777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14:paraId="7751EB15" w14:textId="77777777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LA POSITIVA SEGUROS Y REASEGUROS S.A.</w:t>
      </w:r>
    </w:p>
    <w:p w14:paraId="53F135C8" w14:textId="7B68E5F2" w:rsidR="00A90F1B" w:rsidRPr="007C0C59" w:rsidRDefault="00E7361C" w:rsidP="00134FC2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pt-PT"/>
        </w:rPr>
      </w:pPr>
      <w:r w:rsidRPr="007C0C59">
        <w:rPr>
          <w:rFonts w:ascii="Arial Narrow" w:hAnsi="Arial Narrow" w:cs="Arial"/>
          <w:sz w:val="22"/>
          <w:szCs w:val="22"/>
          <w:lang w:val="pt-PT"/>
        </w:rPr>
        <w:t>CORREO-E NOTIFICACIONES@RAMIREZMLAW.COM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5C945E5A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67A914EB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*2026-CC1-N039076*</w:t>
            </w:r>
          </w:p>
        </w:tc>
      </w:tr>
    </w:tbl>
    <w:p w14:paraId="42F47A83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380CC8EF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5D854E64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5E1D3CCD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4 de septiembre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22B26296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307CCD5D" w14:textId="77777777" w:rsidR="00B9040A" w:rsidRPr="00A336B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14:paraId="3EDF3D74" w14:textId="77777777" w:rsidR="00D838DC" w:rsidRPr="00A336B5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15456EB9" w14:textId="77777777" w:rsidR="00D838DC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4C618043" w14:textId="77777777" w:rsidR="007C0C59" w:rsidRPr="0093144F" w:rsidRDefault="007C0C59" w:rsidP="007C0C59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93144F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53825D6F" w14:textId="77777777" w:rsidR="007C0C59" w:rsidRPr="0093144F" w:rsidRDefault="007C0C59" w:rsidP="007C0C59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F773C9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LOUSSIANA CATHERINE SALAZAR QUIROZ</w:t>
      </w:r>
    </w:p>
    <w:p w14:paraId="4B475606" w14:textId="77777777" w:rsidR="007C0C59" w:rsidRDefault="007C0C59" w:rsidP="007C0C59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F773C9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Especialista Legal</w:t>
      </w:r>
    </w:p>
    <w:p w14:paraId="0ABBF0D6" w14:textId="77777777" w:rsidR="007C0C59" w:rsidRPr="00F773C9" w:rsidRDefault="007C0C59" w:rsidP="007C0C59">
      <w:pPr>
        <w:suppressAutoHyphens/>
        <w:jc w:val="center"/>
        <w:rPr>
          <w:rFonts w:ascii="Arial Narrow" w:eastAsiaTheme="minorHAnsi" w:hAnsi="Arial Narrow"/>
          <w:b/>
          <w:sz w:val="22"/>
          <w:szCs w:val="22"/>
          <w:lang w:eastAsia="en-US"/>
        </w:rPr>
      </w:pPr>
      <w:r w:rsidRPr="00F773C9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Comisión de Protección al Consumidor N° 1</w:t>
      </w:r>
    </w:p>
    <w:p w14:paraId="1E1D5824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66CB1785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ACC/JCQ </w:t>
      </w:r>
    </w:p>
    <w:p w14:paraId="18523D3C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2B733EEE" w14:textId="5BC2962A" w:rsidR="00134FC2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072E25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 foja)</w:t>
      </w:r>
    </w:p>
    <w:p w14:paraId="2603DA33" w14:textId="644557BF" w:rsidR="00BD0145" w:rsidRDefault="00134FC2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 xml:space="preserve">Copia del </w:t>
      </w:r>
      <w:r w:rsidRPr="00134FC2">
        <w:rPr>
          <w:rFonts w:ascii="Arial Narrow" w:hAnsi="Arial Narrow" w:cs="Arial"/>
          <w:noProof/>
          <w:sz w:val="20"/>
          <w:szCs w:val="20"/>
        </w:rPr>
        <w:t xml:space="preserve">escrito de apelacion del </w:t>
      </w:r>
      <w:r>
        <w:rPr>
          <w:rFonts w:ascii="Arial Narrow" w:hAnsi="Arial Narrow" w:cs="Arial"/>
          <w:noProof/>
          <w:sz w:val="20"/>
          <w:szCs w:val="20"/>
        </w:rPr>
        <w:t>presentado por la parte denunciante</w:t>
      </w:r>
      <w:r w:rsidRPr="00134FC2">
        <w:rPr>
          <w:rFonts w:ascii="Arial Narrow" w:hAnsi="Arial Narrow" w:cs="Arial"/>
          <w:noProof/>
          <w:sz w:val="20"/>
          <w:szCs w:val="20"/>
        </w:rPr>
        <w:t xml:space="preserve"> del 07/05/2026 (106</w:t>
      </w:r>
      <w:r>
        <w:rPr>
          <w:rFonts w:ascii="Arial Narrow" w:hAnsi="Arial Narrow" w:cs="Arial"/>
          <w:noProof/>
          <w:sz w:val="20"/>
          <w:szCs w:val="20"/>
        </w:rPr>
        <w:t xml:space="preserve"> fojas</w:t>
      </w:r>
      <w:r w:rsidRPr="00134FC2">
        <w:rPr>
          <w:rFonts w:ascii="Arial Narrow" w:hAnsi="Arial Narrow" w:cs="Arial"/>
          <w:noProof/>
          <w:sz w:val="20"/>
          <w:szCs w:val="20"/>
        </w:rPr>
        <w:t>)</w:t>
      </w:r>
      <w:r w:rsidR="00BD0145"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7CD6A13A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50F431F2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432CDEC4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2B6AD47B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3C662CE7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368D023A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36D578EE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5A9B34A6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0F3FAC62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18C4EA8B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5566A026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5D1AC0D9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66652603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CEF8F" w14:textId="77777777" w:rsidR="00C24F3C" w:rsidRDefault="00C24F3C">
      <w:r>
        <w:separator/>
      </w:r>
    </w:p>
  </w:endnote>
  <w:endnote w:type="continuationSeparator" w:id="0">
    <w:p w14:paraId="5587997F" w14:textId="77777777" w:rsidR="00C24F3C" w:rsidRDefault="00C24F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C14F4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329CB36D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6A73B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28FA6" w14:textId="77777777" w:rsidR="00C24F3C" w:rsidRDefault="00C24F3C">
      <w:r>
        <w:separator/>
      </w:r>
    </w:p>
  </w:footnote>
  <w:footnote w:type="continuationSeparator" w:id="0">
    <w:p w14:paraId="04275C91" w14:textId="77777777" w:rsidR="00C24F3C" w:rsidRDefault="00C24F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06D23" w14:textId="77777777" w:rsidR="00134FC2" w:rsidRDefault="00134FC2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0430D852" w14:textId="77777777" w:rsidR="00134FC2" w:rsidRDefault="00134FC2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2C05F24E" w14:textId="77777777" w:rsidR="00134FC2" w:rsidRDefault="00134FC2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3AAEEE52" w14:textId="60E77F2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7728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63F9A3BE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7B0B95B3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067AE087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9170284">
    <w:abstractNumId w:val="1"/>
  </w:num>
  <w:num w:numId="2" w16cid:durableId="433980620">
    <w:abstractNumId w:val="4"/>
  </w:num>
  <w:num w:numId="3" w16cid:durableId="1188517756">
    <w:abstractNumId w:val="1"/>
  </w:num>
  <w:num w:numId="4" w16cid:durableId="1283220822">
    <w:abstractNumId w:val="4"/>
  </w:num>
  <w:num w:numId="5" w16cid:durableId="18287595">
    <w:abstractNumId w:val="5"/>
  </w:num>
  <w:num w:numId="6" w16cid:durableId="800808939">
    <w:abstractNumId w:val="3"/>
  </w:num>
  <w:num w:numId="7" w16cid:durableId="1638416577">
    <w:abstractNumId w:val="2"/>
  </w:num>
  <w:num w:numId="8" w16cid:durableId="1980452409">
    <w:abstractNumId w:val="6"/>
  </w:num>
  <w:num w:numId="9" w16cid:durableId="1621566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72E25"/>
    <w:rsid w:val="000902F0"/>
    <w:rsid w:val="000922AC"/>
    <w:rsid w:val="000B6250"/>
    <w:rsid w:val="000B6DE3"/>
    <w:rsid w:val="000D2BF2"/>
    <w:rsid w:val="000F30A8"/>
    <w:rsid w:val="00115201"/>
    <w:rsid w:val="00116052"/>
    <w:rsid w:val="00117D97"/>
    <w:rsid w:val="00134FC2"/>
    <w:rsid w:val="001460E1"/>
    <w:rsid w:val="0015087A"/>
    <w:rsid w:val="00195ECA"/>
    <w:rsid w:val="001A54D7"/>
    <w:rsid w:val="001D3041"/>
    <w:rsid w:val="001E599A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82FC6"/>
    <w:rsid w:val="00397208"/>
    <w:rsid w:val="003E3434"/>
    <w:rsid w:val="00402A13"/>
    <w:rsid w:val="00410E06"/>
    <w:rsid w:val="0042419C"/>
    <w:rsid w:val="004502FE"/>
    <w:rsid w:val="0046723F"/>
    <w:rsid w:val="00467839"/>
    <w:rsid w:val="00492222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527B2"/>
    <w:rsid w:val="00662CD3"/>
    <w:rsid w:val="006D500C"/>
    <w:rsid w:val="006F6BF5"/>
    <w:rsid w:val="00731106"/>
    <w:rsid w:val="00740FC8"/>
    <w:rsid w:val="007515C6"/>
    <w:rsid w:val="0075654B"/>
    <w:rsid w:val="00761278"/>
    <w:rsid w:val="0076629C"/>
    <w:rsid w:val="007A7F0C"/>
    <w:rsid w:val="007B5850"/>
    <w:rsid w:val="007B5D52"/>
    <w:rsid w:val="007C0C59"/>
    <w:rsid w:val="007C1620"/>
    <w:rsid w:val="007C427C"/>
    <w:rsid w:val="00805C35"/>
    <w:rsid w:val="00825CC6"/>
    <w:rsid w:val="00834109"/>
    <w:rsid w:val="00871C14"/>
    <w:rsid w:val="008727A7"/>
    <w:rsid w:val="00875A15"/>
    <w:rsid w:val="0089317C"/>
    <w:rsid w:val="008A0848"/>
    <w:rsid w:val="008B0040"/>
    <w:rsid w:val="008B7B00"/>
    <w:rsid w:val="008C7F7C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44A75"/>
    <w:rsid w:val="0095141B"/>
    <w:rsid w:val="009568EE"/>
    <w:rsid w:val="00964303"/>
    <w:rsid w:val="00982F29"/>
    <w:rsid w:val="009932C7"/>
    <w:rsid w:val="009B671B"/>
    <w:rsid w:val="009B67C5"/>
    <w:rsid w:val="009C6AB3"/>
    <w:rsid w:val="009D6431"/>
    <w:rsid w:val="00A2475F"/>
    <w:rsid w:val="00A30F2E"/>
    <w:rsid w:val="00A336B5"/>
    <w:rsid w:val="00A355D9"/>
    <w:rsid w:val="00A90F1B"/>
    <w:rsid w:val="00AD308B"/>
    <w:rsid w:val="00AF717B"/>
    <w:rsid w:val="00B03FEE"/>
    <w:rsid w:val="00B05A72"/>
    <w:rsid w:val="00B0763F"/>
    <w:rsid w:val="00B150F9"/>
    <w:rsid w:val="00B45E2A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F541C"/>
    <w:rsid w:val="00C217D0"/>
    <w:rsid w:val="00C24F3C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D2BBC"/>
    <w:rsid w:val="00DE191C"/>
    <w:rsid w:val="00DE7EF5"/>
    <w:rsid w:val="00DF3573"/>
    <w:rsid w:val="00E2429B"/>
    <w:rsid w:val="00E450F9"/>
    <w:rsid w:val="00E65771"/>
    <w:rsid w:val="00E7361C"/>
    <w:rsid w:val="00E757C9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55255"/>
    <w:rsid w:val="00F61853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B828670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41</TotalTime>
  <Pages>1</Pages>
  <Words>247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31</cp:revision>
  <cp:lastPrinted>2026-09-12T01:16:00Z</cp:lastPrinted>
  <dcterms:created xsi:type="dcterms:W3CDTF">2017-09-08T19:50:00Z</dcterms:created>
  <dcterms:modified xsi:type="dcterms:W3CDTF">2026-09-12T01:16:00Z</dcterms:modified>
</cp:coreProperties>
</file>