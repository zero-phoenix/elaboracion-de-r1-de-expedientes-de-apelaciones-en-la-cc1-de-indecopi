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2F7E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686CA0A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C01D698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4D9273D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671D04D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000080-2026/CC1-APELACION</w:t>
      </w:r>
    </w:p>
    <w:p w14:paraId="5750D65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000870-2025/PS1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67BFC28" w14:textId="77777777" w:rsidTr="004F158F">
        <w:trPr>
          <w:trHeight w:val="987"/>
        </w:trPr>
        <w:tc>
          <w:tcPr>
            <w:tcW w:w="3684" w:type="dxa"/>
          </w:tcPr>
          <w:p w14:paraId="533C970F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26449913</w:t>
            </w:r>
          </w:p>
        </w:tc>
      </w:tr>
    </w:tbl>
    <w:p w14:paraId="6D855EF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0996B7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8BDB67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10E9A9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84DBA78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8F7742C" w14:textId="0B351B4C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</w:t>
      </w:r>
      <w:r w:rsidR="001D4576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MAC SEGUROS Y REASEGUROS</w:t>
      </w:r>
      <w:r w:rsidR="001D4576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49050770" w14:textId="04800F5C" w:rsidR="00A90F1B" w:rsidRPr="001D4576" w:rsidRDefault="00E7361C" w:rsidP="001D4576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11C6E0D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0FB3B3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*2026-CC1-N015046*</w:t>
            </w:r>
          </w:p>
        </w:tc>
      </w:tr>
    </w:tbl>
    <w:p w14:paraId="5AB6A8DC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C78EC5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60FBF7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53012D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05086B1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C4C2F68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CE3EDF1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5F2C11D0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38B43B8B" w14:textId="6B5129F9" w:rsidR="00E819F7" w:rsidRPr="00A336B5" w:rsidRDefault="001D4576" w:rsidP="001D4576">
      <w:pPr>
        <w:jc w:val="center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>Firmado digitalmente por</w:t>
      </w:r>
    </w:p>
    <w:p w14:paraId="755D1B4F" w14:textId="77777777" w:rsidR="00D838DC" w:rsidRPr="00A336B5" w:rsidRDefault="007B5850" w:rsidP="001D4576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0FEDA169" w14:textId="77777777" w:rsidR="00D838DC" w:rsidRPr="00A336B5" w:rsidRDefault="00D838DC" w:rsidP="001D4576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Secretaria Técnica</w:t>
      </w:r>
    </w:p>
    <w:p w14:paraId="2A55E86D" w14:textId="77777777" w:rsidR="00D838DC" w:rsidRPr="00A336B5" w:rsidRDefault="009B67C5" w:rsidP="001D4576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9B67C5">
        <w:rPr>
          <w:rFonts w:ascii="Arial Narrow" w:hAnsi="Arial Narrow" w:cs="Arial"/>
          <w:bCs/>
          <w:sz w:val="22"/>
          <w:szCs w:val="22"/>
        </w:rPr>
        <w:t>Comisión de Protección al Consumidor N° 1</w:t>
      </w:r>
    </w:p>
    <w:p w14:paraId="3CC268AD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09368ED7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D12875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ADF58D8" w14:textId="0F64F380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D4576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1D4576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D917C94" w14:textId="14367C2E" w:rsidR="001D4576" w:rsidRDefault="001D4576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de la parte denunciante presentado el </w:t>
      </w:r>
      <w:r w:rsidR="000E54C9" w:rsidRPr="000E54C9">
        <w:rPr>
          <w:rFonts w:ascii="Arial Narrow" w:hAnsi="Arial Narrow" w:cs="Arial"/>
          <w:noProof/>
          <w:sz w:val="20"/>
          <w:szCs w:val="20"/>
        </w:rPr>
        <w:t>2 de diciembre de 2025</w:t>
      </w:r>
      <w:r w:rsidR="000E54C9">
        <w:rPr>
          <w:rFonts w:ascii="Arial Narrow" w:hAnsi="Arial Narrow" w:cs="Arial"/>
          <w:noProof/>
          <w:sz w:val="20"/>
          <w:szCs w:val="20"/>
        </w:rPr>
        <w:t xml:space="preserve"> (</w:t>
      </w:r>
      <w:r w:rsidR="00767C7A">
        <w:rPr>
          <w:rFonts w:ascii="Arial Narrow" w:hAnsi="Arial Narrow" w:cs="Arial"/>
          <w:noProof/>
          <w:sz w:val="20"/>
          <w:szCs w:val="20"/>
        </w:rPr>
        <w:t>3</w:t>
      </w:r>
      <w:r w:rsidR="000E54C9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0560257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4894B1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213D3C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DAF77BE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F918BB1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FC21991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DA8CCB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45B9309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824A56D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0EB025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2C4AE59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E616CC4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A9677BD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4C4F" w14:textId="77777777" w:rsidR="00D15B70" w:rsidRDefault="00D15B70">
      <w:r>
        <w:separator/>
      </w:r>
    </w:p>
  </w:endnote>
  <w:endnote w:type="continuationSeparator" w:id="0">
    <w:p w14:paraId="50382C4D" w14:textId="77777777" w:rsidR="00D15B70" w:rsidRDefault="00D1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7C46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8512EF9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C2DE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ABBB" w14:textId="77777777" w:rsidR="00D15B70" w:rsidRDefault="00D15B70">
      <w:r>
        <w:separator/>
      </w:r>
    </w:p>
  </w:footnote>
  <w:footnote w:type="continuationSeparator" w:id="0">
    <w:p w14:paraId="492D3DDB" w14:textId="77777777" w:rsidR="00D15B70" w:rsidRDefault="00D1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9A64" w14:textId="77777777" w:rsidR="001D4576" w:rsidRDefault="001D457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1A21E4A" w14:textId="77777777" w:rsidR="001D4576" w:rsidRDefault="001D457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BC1DF2E" w14:textId="77777777" w:rsidR="001D4576" w:rsidRDefault="001D457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CF8746C" w14:textId="77777777" w:rsidR="001D4576" w:rsidRDefault="001D457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4334192" w14:textId="479BBEED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D674E5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F3614D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8CA216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508872">
    <w:abstractNumId w:val="1"/>
  </w:num>
  <w:num w:numId="2" w16cid:durableId="1329092196">
    <w:abstractNumId w:val="4"/>
  </w:num>
  <w:num w:numId="3" w16cid:durableId="1298682702">
    <w:abstractNumId w:val="1"/>
  </w:num>
  <w:num w:numId="4" w16cid:durableId="875966106">
    <w:abstractNumId w:val="4"/>
  </w:num>
  <w:num w:numId="5" w16cid:durableId="859705084">
    <w:abstractNumId w:val="5"/>
  </w:num>
  <w:num w:numId="6" w16cid:durableId="1959604984">
    <w:abstractNumId w:val="3"/>
  </w:num>
  <w:num w:numId="7" w16cid:durableId="989748682">
    <w:abstractNumId w:val="2"/>
  </w:num>
  <w:num w:numId="8" w16cid:durableId="1479688205">
    <w:abstractNumId w:val="6"/>
  </w:num>
  <w:num w:numId="9" w16cid:durableId="188732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E54C9"/>
    <w:rsid w:val="000F30A8"/>
    <w:rsid w:val="00116052"/>
    <w:rsid w:val="00117D97"/>
    <w:rsid w:val="001460E1"/>
    <w:rsid w:val="0015087A"/>
    <w:rsid w:val="00195ECA"/>
    <w:rsid w:val="001A54D7"/>
    <w:rsid w:val="001D3041"/>
    <w:rsid w:val="001D4576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67C7A"/>
    <w:rsid w:val="00773AB9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4053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15B70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31C395B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2026-04-18T00:25:00Z</dcterms:modified>
</cp:coreProperties>
</file>