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F9D6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49F53DF7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057018C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04E34961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1E82C8D6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000353-2026/CC1-APELACION</w:t>
      </w:r>
    </w:p>
    <w:p w14:paraId="1A5F6EDE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002054-2025/PS1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D38BF71" w14:textId="77777777" w:rsidTr="004F158F">
        <w:trPr>
          <w:trHeight w:val="987"/>
        </w:trPr>
        <w:tc>
          <w:tcPr>
            <w:tcW w:w="3684" w:type="dxa"/>
          </w:tcPr>
          <w:p w14:paraId="5A2D0C2B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26469702</w:t>
            </w:r>
          </w:p>
        </w:tc>
      </w:tr>
    </w:tbl>
    <w:p w14:paraId="55150227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2200838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8C2F1C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9C2B61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DD1474E" w14:textId="327DC21D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60A97432" w14:textId="004CFBE8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DAVID ALEJANDRO BRACHO QUERALES</w:t>
      </w:r>
    </w:p>
    <w:p w14:paraId="021FC4D1" w14:textId="23ED4162" w:rsidR="00A90F1B" w:rsidRPr="00E52C99" w:rsidRDefault="00E7361C" w:rsidP="00E52C9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E52C99">
        <w:rPr>
          <w:rFonts w:ascii="Arial Narrow" w:hAnsi="Arial Narrow" w:cs="Arial"/>
          <w:sz w:val="22"/>
          <w:szCs w:val="22"/>
          <w:lang w:val="pt-PT"/>
        </w:rPr>
        <w:t>CORREO-E AREALEGAL.ASESORESRYA@GMAIL.COM;LEGAL.CONSUMIDOR.TRUJILLO@ASESORESRYA.PE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B608E67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17CE2B51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*2026-CC1-N023453*</w:t>
            </w:r>
          </w:p>
        </w:tc>
      </w:tr>
    </w:tbl>
    <w:p w14:paraId="2243FD4E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255964CA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17C6FD9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4DDBC933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3C27CA0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733CA75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78EADD84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57150E6C" w14:textId="77777777" w:rsidR="00E52C99" w:rsidRPr="00C85E9A" w:rsidRDefault="00E52C99" w:rsidP="00E52C9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DD72E5B" w14:textId="77777777" w:rsidR="00E52C99" w:rsidRPr="00C85E9A" w:rsidRDefault="00E52C99" w:rsidP="00E52C9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231A5332" w14:textId="77777777" w:rsidR="00E52C99" w:rsidRPr="00C85E9A" w:rsidRDefault="00E52C99" w:rsidP="00E52C9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43F65B7D" w14:textId="77777777" w:rsidR="00E52C99" w:rsidRPr="006F39B7" w:rsidRDefault="00E52C99" w:rsidP="00E52C99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0DBDECF9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A38CC5F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00053008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2105C60" w14:textId="48C9AB77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E52C99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E52C99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8B4B4EE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78DDEE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8AE53CF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2D21600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40A2C3C2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19BBE4FD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F3CC770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584C7475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81C8F57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AB3A01F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812A2D8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DFE33A7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C1058D3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FD30D" w14:textId="77777777" w:rsidR="00C5006A" w:rsidRDefault="00C5006A">
      <w:r>
        <w:separator/>
      </w:r>
    </w:p>
  </w:endnote>
  <w:endnote w:type="continuationSeparator" w:id="0">
    <w:p w14:paraId="64CFB91F" w14:textId="77777777" w:rsidR="00C5006A" w:rsidRDefault="00C50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259B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225A1A0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93409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C2689" w14:textId="77777777" w:rsidR="00C5006A" w:rsidRDefault="00C5006A">
      <w:r>
        <w:separator/>
      </w:r>
    </w:p>
  </w:footnote>
  <w:footnote w:type="continuationSeparator" w:id="0">
    <w:p w14:paraId="60ADB11E" w14:textId="77777777" w:rsidR="00C5006A" w:rsidRDefault="00C50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4ED7E" w14:textId="77777777" w:rsidR="00E52C99" w:rsidRDefault="00E52C9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BC8BC1D" w14:textId="77777777" w:rsidR="00E52C99" w:rsidRDefault="00E52C9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A74FDD7" w14:textId="77777777" w:rsidR="00E52C99" w:rsidRDefault="00E52C9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0E55CAB" w14:textId="77777777" w:rsidR="00E52C99" w:rsidRDefault="00E52C9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FEF1363" w14:textId="653AEEBB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11C7B381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53E1D20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2AF0367C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963961">
    <w:abstractNumId w:val="1"/>
  </w:num>
  <w:num w:numId="2" w16cid:durableId="1747989706">
    <w:abstractNumId w:val="4"/>
  </w:num>
  <w:num w:numId="3" w16cid:durableId="345442273">
    <w:abstractNumId w:val="1"/>
  </w:num>
  <w:num w:numId="4" w16cid:durableId="366375309">
    <w:abstractNumId w:val="4"/>
  </w:num>
  <w:num w:numId="5" w16cid:durableId="230621758">
    <w:abstractNumId w:val="5"/>
  </w:num>
  <w:num w:numId="6" w16cid:durableId="1713649601">
    <w:abstractNumId w:val="3"/>
  </w:num>
  <w:num w:numId="7" w16cid:durableId="1578633497">
    <w:abstractNumId w:val="2"/>
  </w:num>
  <w:num w:numId="8" w16cid:durableId="1637879107">
    <w:abstractNumId w:val="6"/>
  </w:num>
  <w:num w:numId="9" w16cid:durableId="201871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A2BBA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5006A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52C9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D9D668E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2026-06-05T19:22:00Z</dcterms:modified>
</cp:coreProperties>
</file>