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6D8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5419666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033AB2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693A112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3B09CB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000129-2026/CC1-APELACION</w:t>
      </w:r>
    </w:p>
    <w:p w14:paraId="597833D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001619-2025/PS1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6B2C310" w14:textId="77777777" w:rsidTr="004F158F">
        <w:trPr>
          <w:trHeight w:val="987"/>
        </w:trPr>
        <w:tc>
          <w:tcPr>
            <w:tcW w:w="3684" w:type="dxa"/>
          </w:tcPr>
          <w:p w14:paraId="736A0E4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26452662</w:t>
            </w:r>
          </w:p>
        </w:tc>
      </w:tr>
    </w:tbl>
    <w:p w14:paraId="52F20DA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B02E5D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938FE1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A798C8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41109C1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CB034D6" w14:textId="7B6742EF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</w:t>
      </w:r>
      <w:r w:rsidR="00EC3279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FICO COMPAÑ</w:t>
      </w:r>
      <w:r w:rsidR="00EC3279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A DE SEGUROS Y REASEGUROS</w:t>
      </w:r>
      <w:r w:rsidR="00EC3279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3FF64313" w14:textId="0606D697" w:rsidR="00A90F1B" w:rsidRPr="00EC3279" w:rsidRDefault="00E7361C" w:rsidP="00EC327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8C4539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578077E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*2026-CC1-N016260*</w:t>
            </w:r>
          </w:p>
        </w:tc>
      </w:tr>
    </w:tbl>
    <w:p w14:paraId="2EC71056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5CA763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32677B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5CCAAB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7BDD72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8F4584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0EC46FC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36BF030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43078A9" w14:textId="77777777" w:rsidR="00EC3279" w:rsidRPr="00C85E9A" w:rsidRDefault="00EC3279" w:rsidP="00EC32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291E109" w14:textId="77777777" w:rsidR="00EC3279" w:rsidRPr="00C85E9A" w:rsidRDefault="00EC3279" w:rsidP="00EC32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172D0A4" w14:textId="77777777" w:rsidR="00EC3279" w:rsidRPr="00C85E9A" w:rsidRDefault="00EC3279" w:rsidP="00EC32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1CBAEA2A" w14:textId="77777777" w:rsidR="00EC3279" w:rsidRPr="006F39B7" w:rsidRDefault="00EC3279" w:rsidP="00EC3279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61722E4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0A23BC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ADB140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9F108A6" w14:textId="1D343826" w:rsidR="00EC3279" w:rsidRDefault="00BD0145" w:rsidP="00EC327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C327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C327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EE5AFC9" w14:textId="67B2C5F9" w:rsidR="00EC3279" w:rsidRDefault="00EC3279" w:rsidP="00EC327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E66134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>
        <w:rPr>
          <w:rFonts w:ascii="Arial Narrow" w:hAnsi="Arial Narrow" w:cs="Arial"/>
          <w:noProof/>
          <w:sz w:val="20"/>
          <w:szCs w:val="20"/>
        </w:rPr>
        <w:t>denunciante</w:t>
      </w:r>
      <w:r w:rsidRPr="00E66134">
        <w:rPr>
          <w:rFonts w:ascii="Arial Narrow" w:hAnsi="Arial Narrow" w:cs="Arial"/>
          <w:noProof/>
          <w:sz w:val="20"/>
          <w:szCs w:val="20"/>
        </w:rPr>
        <w:t xml:space="preserve"> presentado el </w:t>
      </w:r>
      <w:r w:rsidRPr="00EC3279">
        <w:rPr>
          <w:rFonts w:ascii="Arial Narrow" w:hAnsi="Arial Narrow" w:cs="Arial"/>
          <w:noProof/>
          <w:sz w:val="20"/>
          <w:szCs w:val="20"/>
        </w:rPr>
        <w:t>19 de enero de 2026</w:t>
      </w:r>
      <w:r w:rsidRPr="00EC3279">
        <w:rPr>
          <w:rFonts w:ascii="Arial Narrow" w:hAnsi="Arial Narrow" w:cs="Arial"/>
          <w:noProof/>
          <w:sz w:val="20"/>
          <w:szCs w:val="20"/>
        </w:rPr>
        <w:t xml:space="preserve"> </w:t>
      </w:r>
      <w:r>
        <w:rPr>
          <w:rFonts w:ascii="Arial Narrow" w:hAnsi="Arial Narrow" w:cs="Arial"/>
          <w:noProof/>
          <w:sz w:val="20"/>
          <w:szCs w:val="20"/>
        </w:rPr>
        <w:t>(10 fojas).</w:t>
      </w:r>
    </w:p>
    <w:p w14:paraId="319D5F16" w14:textId="1C955F94" w:rsidR="00BD0145" w:rsidRPr="00EC3279" w:rsidRDefault="00BD0145" w:rsidP="00EC3279">
      <w:pPr>
        <w:rPr>
          <w:rFonts w:ascii="Arial Narrow" w:hAnsi="Arial Narrow" w:cs="Arial"/>
          <w:noProof/>
          <w:sz w:val="20"/>
          <w:szCs w:val="20"/>
        </w:rPr>
      </w:pPr>
    </w:p>
    <w:p w14:paraId="7D55AE7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B125B5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A4762F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FAD4ED6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6B65A2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ABBB80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CAD986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E8EAE0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2B6BD6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78BD14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9E7B27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8B6186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CD328D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4254" w14:textId="77777777" w:rsidR="00153C73" w:rsidRDefault="00153C73">
      <w:r>
        <w:separator/>
      </w:r>
    </w:p>
  </w:endnote>
  <w:endnote w:type="continuationSeparator" w:id="0">
    <w:p w14:paraId="695F7848" w14:textId="77777777" w:rsidR="00153C73" w:rsidRDefault="0015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F07D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739E5FF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6E5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8F35" w14:textId="77777777" w:rsidR="00153C73" w:rsidRDefault="00153C73">
      <w:r>
        <w:separator/>
      </w:r>
    </w:p>
  </w:footnote>
  <w:footnote w:type="continuationSeparator" w:id="0">
    <w:p w14:paraId="71A23A7A" w14:textId="77777777" w:rsidR="00153C73" w:rsidRDefault="00153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8AD5" w14:textId="77777777" w:rsidR="00EC3279" w:rsidRDefault="00EC32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DDBAAD8" w14:textId="77777777" w:rsidR="00EC3279" w:rsidRDefault="00EC32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B0B048" w14:textId="77777777" w:rsidR="00EC3279" w:rsidRDefault="00EC32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22646F7" w14:textId="77777777" w:rsidR="00EC3279" w:rsidRDefault="00EC32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7AE805" w14:textId="7667AB5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623E94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AB9EE84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9FFF2A1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803303">
    <w:abstractNumId w:val="1"/>
  </w:num>
  <w:num w:numId="2" w16cid:durableId="1551460632">
    <w:abstractNumId w:val="4"/>
  </w:num>
  <w:num w:numId="3" w16cid:durableId="445199174">
    <w:abstractNumId w:val="1"/>
  </w:num>
  <w:num w:numId="4" w16cid:durableId="1724283757">
    <w:abstractNumId w:val="4"/>
  </w:num>
  <w:num w:numId="5" w16cid:durableId="1156723570">
    <w:abstractNumId w:val="5"/>
  </w:num>
  <w:num w:numId="6" w16cid:durableId="1807044924">
    <w:abstractNumId w:val="3"/>
  </w:num>
  <w:num w:numId="7" w16cid:durableId="112017742">
    <w:abstractNumId w:val="2"/>
  </w:num>
  <w:num w:numId="8" w16cid:durableId="2015494578">
    <w:abstractNumId w:val="6"/>
  </w:num>
  <w:num w:numId="9" w16cid:durableId="164882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53C73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BA2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0D59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3279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A49393B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2026-04-25T02:29:00Z</dcterms:modified>
</cp:coreProperties>
</file>