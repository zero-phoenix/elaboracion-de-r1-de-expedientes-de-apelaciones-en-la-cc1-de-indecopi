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2C63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2F169A32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11264DE7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05875350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3393E6F9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000726-2026/CC1-APELACION</w:t>
      </w:r>
    </w:p>
    <w:p w14:paraId="4C10C02A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000720-2026/PS1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E9ACB11" w14:textId="77777777" w:rsidTr="004F158F">
        <w:trPr>
          <w:trHeight w:val="987"/>
        </w:trPr>
        <w:tc>
          <w:tcPr>
            <w:tcW w:w="3684" w:type="dxa"/>
          </w:tcPr>
          <w:p w14:paraId="39A8DFB4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26487288</w:t>
            </w:r>
          </w:p>
        </w:tc>
      </w:tr>
    </w:tbl>
    <w:p w14:paraId="336D1A60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7B99AE7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1C7D48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A3197F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B9F8C6F" w14:textId="0EC20A5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12DB7709" w14:textId="778D33EE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JOSE LUIS MARCELO LOPEZ</w:t>
      </w:r>
    </w:p>
    <w:p w14:paraId="26CC32CE" w14:textId="36645FEB" w:rsidR="00A90F1B" w:rsidRPr="00E00309" w:rsidRDefault="00E7361C" w:rsidP="00E00309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F96552">
        <w:rPr>
          <w:rFonts w:ascii="Arial Narrow" w:hAnsi="Arial Narrow" w:cs="Arial"/>
          <w:sz w:val="22"/>
          <w:szCs w:val="22"/>
          <w:lang w:val="pt-PT"/>
        </w:rPr>
        <w:t>CORREO-E AREALEGAL.ASESORESRYA@GMAIL.COM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7AFACB03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2C5D7F7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*2026-CC1-N039077*</w:t>
            </w:r>
          </w:p>
        </w:tc>
      </w:tr>
    </w:tbl>
    <w:p w14:paraId="024B1959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6181B10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35D30357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7B33F8DE" w14:textId="441C0E8A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91114F">
        <w:rPr>
          <w:rFonts w:ascii="Arial Narrow" w:hAnsi="Arial Narrow" w:cs="Arial"/>
          <w:sz w:val="22"/>
          <w:szCs w:val="22"/>
        </w:rPr>
        <w:t>11</w:t>
      </w:r>
      <w:r w:rsidR="00041153">
        <w:rPr>
          <w:rFonts w:ascii="Arial Narrow" w:hAnsi="Arial Narrow" w:cs="Arial"/>
          <w:sz w:val="22"/>
          <w:szCs w:val="22"/>
        </w:rPr>
        <w:t xml:space="preserve">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13DF5BCE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7AD1AAC0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39DC62E9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7C45A985" w14:textId="77777777" w:rsidR="00F96552" w:rsidRPr="0093144F" w:rsidRDefault="00F96552" w:rsidP="00F9655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17855672" w14:textId="77777777" w:rsidR="00F96552" w:rsidRPr="0093144F" w:rsidRDefault="00F96552" w:rsidP="00F9655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71520217" w14:textId="77777777" w:rsidR="00F96552" w:rsidRDefault="00F96552" w:rsidP="00F9655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722732C6" w14:textId="77777777" w:rsidR="00F96552" w:rsidRPr="00F773C9" w:rsidRDefault="00F96552" w:rsidP="00F96552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Comisión de Protección al Consumidor N° 1</w:t>
      </w:r>
    </w:p>
    <w:p w14:paraId="7B83336B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735899F6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29176994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23A2C4F" w14:textId="79B3446E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E00309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E00309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0CC2888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DFB5A04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EB908CF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B93D517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61629418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A55E1C3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DD8342A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1BC2B9A7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1858FDE8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91176A3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1E011E63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2BF78745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520D2A99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FC058" w14:textId="77777777" w:rsidR="00CC6826" w:rsidRDefault="00CC6826">
      <w:r>
        <w:separator/>
      </w:r>
    </w:p>
  </w:endnote>
  <w:endnote w:type="continuationSeparator" w:id="0">
    <w:p w14:paraId="0CEE382E" w14:textId="77777777" w:rsidR="00CC6826" w:rsidRDefault="00CC6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91632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1556777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93130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1AEC2" w14:textId="77777777" w:rsidR="00CC6826" w:rsidRDefault="00CC6826">
      <w:r>
        <w:separator/>
      </w:r>
    </w:p>
  </w:footnote>
  <w:footnote w:type="continuationSeparator" w:id="0">
    <w:p w14:paraId="7C41AE73" w14:textId="77777777" w:rsidR="00CC6826" w:rsidRDefault="00CC6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0F04" w14:textId="77777777" w:rsidR="00E00309" w:rsidRDefault="00E0030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CB23B7F" w14:textId="77777777" w:rsidR="00E00309" w:rsidRDefault="00E0030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292A52C" w14:textId="77777777" w:rsidR="00E00309" w:rsidRDefault="00E0030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F6E6C9E" w14:textId="77777777" w:rsidR="00E00309" w:rsidRDefault="00E0030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E58C494" w14:textId="4ED729E1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4E7A1398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3C4E800A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2A92E6F6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255297">
    <w:abstractNumId w:val="1"/>
  </w:num>
  <w:num w:numId="2" w16cid:durableId="1587424641">
    <w:abstractNumId w:val="4"/>
  </w:num>
  <w:num w:numId="3" w16cid:durableId="597055441">
    <w:abstractNumId w:val="1"/>
  </w:num>
  <w:num w:numId="4" w16cid:durableId="125393763">
    <w:abstractNumId w:val="4"/>
  </w:num>
  <w:num w:numId="5" w16cid:durableId="133915155">
    <w:abstractNumId w:val="5"/>
  </w:num>
  <w:num w:numId="6" w16cid:durableId="1180126323">
    <w:abstractNumId w:val="3"/>
  </w:num>
  <w:num w:numId="7" w16cid:durableId="1192648067">
    <w:abstractNumId w:val="2"/>
  </w:num>
  <w:num w:numId="8" w16cid:durableId="894390093">
    <w:abstractNumId w:val="6"/>
  </w:num>
  <w:num w:numId="9" w16cid:durableId="2013992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5201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35FA2"/>
    <w:rsid w:val="003507CC"/>
    <w:rsid w:val="00382FC6"/>
    <w:rsid w:val="00397208"/>
    <w:rsid w:val="003E3434"/>
    <w:rsid w:val="00402A13"/>
    <w:rsid w:val="00410E06"/>
    <w:rsid w:val="0042419C"/>
    <w:rsid w:val="0044486D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114F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01B36"/>
    <w:rsid w:val="00C217D0"/>
    <w:rsid w:val="00C25F81"/>
    <w:rsid w:val="00C4298B"/>
    <w:rsid w:val="00C62511"/>
    <w:rsid w:val="00C72322"/>
    <w:rsid w:val="00C80266"/>
    <w:rsid w:val="00CC11BD"/>
    <w:rsid w:val="00CC6826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00309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E7363"/>
    <w:rsid w:val="00EF3155"/>
    <w:rsid w:val="00F0335A"/>
    <w:rsid w:val="00F03FA3"/>
    <w:rsid w:val="00F105E3"/>
    <w:rsid w:val="00F55255"/>
    <w:rsid w:val="00F61853"/>
    <w:rsid w:val="00F96552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73299B1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27</cp:revision>
  <dcterms:created xsi:type="dcterms:W3CDTF">2017-09-08T19:50:00Z</dcterms:created>
  <dcterms:modified xsi:type="dcterms:W3CDTF">2026-09-14T16:03:00Z</dcterms:modified>
</cp:coreProperties>
</file>