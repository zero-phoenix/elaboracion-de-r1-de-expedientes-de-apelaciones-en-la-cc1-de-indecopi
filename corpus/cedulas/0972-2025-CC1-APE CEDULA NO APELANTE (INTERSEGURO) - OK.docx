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460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86198B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32B693D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5370FFB5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10EA59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000972-2025/CC1-APELACION</w:t>
      </w:r>
    </w:p>
    <w:p w14:paraId="19F3356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001344-2025/PS1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2DAA2E6" w14:textId="77777777" w:rsidTr="004F158F">
        <w:trPr>
          <w:trHeight w:val="987"/>
        </w:trPr>
        <w:tc>
          <w:tcPr>
            <w:tcW w:w="3684" w:type="dxa"/>
          </w:tcPr>
          <w:p w14:paraId="22535B1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25415849</w:t>
            </w:r>
          </w:p>
        </w:tc>
      </w:tr>
    </w:tbl>
    <w:p w14:paraId="48A8431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A21EA9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230C58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41566B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41147B4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5F8A61A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02C0C6B9" w14:textId="15BD3078" w:rsidR="00A90F1B" w:rsidRPr="00556F78" w:rsidRDefault="00E7361C" w:rsidP="00556F78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CCF8F9D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894500B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*2026-CC1-N013797*</w:t>
            </w:r>
          </w:p>
        </w:tc>
      </w:tr>
    </w:tbl>
    <w:p w14:paraId="31C54DC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946B485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888469B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F097E8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A48C3AE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487EFF5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40F57E1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8F270C2" w14:textId="77777777" w:rsidR="0005394E" w:rsidRPr="0005394E" w:rsidRDefault="0005394E" w:rsidP="0005394E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3676DE4C" w14:textId="77777777" w:rsidR="009D7CAA" w:rsidRPr="00C85E9A" w:rsidRDefault="009D7CAA" w:rsidP="009D7CA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93AE28E" w14:textId="77777777" w:rsidR="009D7CAA" w:rsidRPr="00C85E9A" w:rsidRDefault="009D7CAA" w:rsidP="009D7CA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33120601" w14:textId="77777777" w:rsidR="009D7CAA" w:rsidRPr="00C85E9A" w:rsidRDefault="009D7CAA" w:rsidP="009D7CA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557D127A" w14:textId="77777777" w:rsidR="009D7CAA" w:rsidRPr="006F39B7" w:rsidRDefault="009D7CAA" w:rsidP="009D7CAA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56ED46AA" w14:textId="77777777" w:rsidR="0005394E" w:rsidRPr="0005394E" w:rsidRDefault="0005394E" w:rsidP="0005394E">
      <w:pPr>
        <w:jc w:val="both"/>
        <w:rPr>
          <w:rFonts w:ascii="Arial Narrow" w:hAnsi="Arial Narrow" w:cs="Arial"/>
          <w:bCs/>
          <w:sz w:val="22"/>
          <w:szCs w:val="22"/>
        </w:rPr>
      </w:pPr>
    </w:p>
    <w:p w14:paraId="67CEFF48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0B245D1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D147029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8A7A392" w14:textId="6856B171" w:rsidR="008C1D03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556F78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556F78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29691A">
        <w:rPr>
          <w:rFonts w:ascii="Arial Narrow" w:hAnsi="Arial Narrow" w:cs="Arial"/>
          <w:noProof/>
          <w:sz w:val="20"/>
          <w:szCs w:val="20"/>
        </w:rPr>
        <w:t>.</w:t>
      </w:r>
    </w:p>
    <w:p w14:paraId="641F93D5" w14:textId="0A3753D5" w:rsidR="00BD0145" w:rsidRDefault="008C1D03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C1D03">
        <w:rPr>
          <w:rFonts w:ascii="Arial Narrow" w:hAnsi="Arial Narrow" w:cs="Arial"/>
          <w:noProof/>
          <w:sz w:val="20"/>
          <w:szCs w:val="20"/>
        </w:rPr>
        <w:t>Copia del recurso de apelación del 15 de octubre de 2025 (</w:t>
      </w:r>
      <w:r w:rsidR="0029691A" w:rsidRPr="0029691A">
        <w:rPr>
          <w:rFonts w:ascii="Arial Narrow" w:hAnsi="Arial Narrow" w:cs="Arial"/>
          <w:noProof/>
          <w:sz w:val="20"/>
          <w:szCs w:val="20"/>
        </w:rPr>
        <w:t>9</w:t>
      </w:r>
      <w:r w:rsidR="0029691A">
        <w:rPr>
          <w:rFonts w:ascii="Arial Narrow" w:hAnsi="Arial Narrow" w:cs="Arial"/>
          <w:noProof/>
          <w:sz w:val="20"/>
          <w:szCs w:val="20"/>
        </w:rPr>
        <w:t xml:space="preserve"> </w:t>
      </w:r>
      <w:r w:rsidRPr="008C1D03">
        <w:rPr>
          <w:rFonts w:ascii="Arial Narrow" w:hAnsi="Arial Narrow" w:cs="Arial"/>
          <w:noProof/>
          <w:sz w:val="20"/>
          <w:szCs w:val="20"/>
        </w:rPr>
        <w:t>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A77426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C3B0BB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03E0C7B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77194B7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B62F5A4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E7A077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E76612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A7C073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32E87C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B1C98D1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31F5F80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59F663F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F227A4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B903" w14:textId="77777777" w:rsidR="009909DB" w:rsidRDefault="009909DB">
      <w:r>
        <w:separator/>
      </w:r>
    </w:p>
  </w:endnote>
  <w:endnote w:type="continuationSeparator" w:id="0">
    <w:p w14:paraId="4A3486D3" w14:textId="77777777" w:rsidR="009909DB" w:rsidRDefault="0099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8BFB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19E16B1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7DE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6156" w14:textId="77777777" w:rsidR="009909DB" w:rsidRDefault="009909DB">
      <w:r>
        <w:separator/>
      </w:r>
    </w:p>
  </w:footnote>
  <w:footnote w:type="continuationSeparator" w:id="0">
    <w:p w14:paraId="4E9EBBCB" w14:textId="77777777" w:rsidR="009909DB" w:rsidRDefault="0099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E435" w14:textId="77777777" w:rsidR="0005394E" w:rsidRDefault="0005394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FDF4C51" w14:textId="77777777" w:rsidR="0005394E" w:rsidRDefault="0005394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D36223D" w14:textId="77777777" w:rsidR="0005394E" w:rsidRDefault="0005394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A6A08E6" w14:textId="77777777" w:rsidR="0005394E" w:rsidRDefault="0005394E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69E011C" w14:textId="30CC5873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69D7B4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28FD897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3750BB9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666839">
    <w:abstractNumId w:val="1"/>
  </w:num>
  <w:num w:numId="2" w16cid:durableId="1428380684">
    <w:abstractNumId w:val="4"/>
  </w:num>
  <w:num w:numId="3" w16cid:durableId="18047707">
    <w:abstractNumId w:val="1"/>
  </w:num>
  <w:num w:numId="4" w16cid:durableId="1617105852">
    <w:abstractNumId w:val="4"/>
  </w:num>
  <w:num w:numId="5" w16cid:durableId="1311901568">
    <w:abstractNumId w:val="5"/>
  </w:num>
  <w:num w:numId="6" w16cid:durableId="1420565362">
    <w:abstractNumId w:val="3"/>
  </w:num>
  <w:num w:numId="7" w16cid:durableId="562641972">
    <w:abstractNumId w:val="2"/>
  </w:num>
  <w:num w:numId="8" w16cid:durableId="1392147159">
    <w:abstractNumId w:val="6"/>
  </w:num>
  <w:num w:numId="9" w16cid:durableId="64809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94E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9691A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73345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56F78"/>
    <w:rsid w:val="00561659"/>
    <w:rsid w:val="00581A0E"/>
    <w:rsid w:val="00591A56"/>
    <w:rsid w:val="005A6126"/>
    <w:rsid w:val="005A6375"/>
    <w:rsid w:val="005B20A1"/>
    <w:rsid w:val="005C5E9F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C1D03"/>
    <w:rsid w:val="008D386F"/>
    <w:rsid w:val="008D6BBB"/>
    <w:rsid w:val="008E478D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09DB"/>
    <w:rsid w:val="009932C7"/>
    <w:rsid w:val="009B671B"/>
    <w:rsid w:val="009B67C5"/>
    <w:rsid w:val="009C6AB3"/>
    <w:rsid w:val="009D6431"/>
    <w:rsid w:val="009D7CAA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B0C5F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09B8"/>
    <w:rsid w:val="00D838DC"/>
    <w:rsid w:val="00D9291D"/>
    <w:rsid w:val="00D967CF"/>
    <w:rsid w:val="00DA0566"/>
    <w:rsid w:val="00DB7BF5"/>
    <w:rsid w:val="00DD2BBC"/>
    <w:rsid w:val="00DE191C"/>
    <w:rsid w:val="00DE7EF5"/>
    <w:rsid w:val="00DF3573"/>
    <w:rsid w:val="00E11EA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7FB5BD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229</Words>
  <Characters>1309</Characters>
  <Application>Microsoft Office Word</Application>
  <DocSecurity>0</DocSecurity>
  <Lines>54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28</cp:revision>
  <dcterms:created xsi:type="dcterms:W3CDTF">2017-09-08T19:50:00Z</dcterms:created>
  <dcterms:modified xsi:type="dcterms:W3CDTF">2026-04-13T14:24:00Z</dcterms:modified>
</cp:coreProperties>
</file>