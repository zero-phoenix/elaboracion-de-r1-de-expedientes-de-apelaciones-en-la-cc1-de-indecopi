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59B9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FE4D66F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903646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6230661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5C8640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000168-2026/CC1-APELACION</w:t>
      </w:r>
    </w:p>
    <w:p w14:paraId="23B34AA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001132-2025/PS1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E8AC45C" w14:textId="77777777" w:rsidTr="004F158F">
        <w:trPr>
          <w:trHeight w:val="987"/>
        </w:trPr>
        <w:tc>
          <w:tcPr>
            <w:tcW w:w="3684" w:type="dxa"/>
          </w:tcPr>
          <w:p w14:paraId="30447D6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25454731</w:t>
            </w:r>
          </w:p>
        </w:tc>
      </w:tr>
    </w:tbl>
    <w:p w14:paraId="3C9BDA4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210F1D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F1A931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98A500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A2CA82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E3BE64B" w14:textId="1746F6D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F64A04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011987D5" w14:textId="421A3B72" w:rsidR="00A90F1B" w:rsidRPr="00F64A04" w:rsidRDefault="00E7361C" w:rsidP="00F64A04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F64A04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57F2B6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B7C9579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*2026-CC1-N017344*</w:t>
            </w:r>
          </w:p>
        </w:tc>
      </w:tr>
    </w:tbl>
    <w:p w14:paraId="7AB12206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87339E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7828C78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653C12A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62665EA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A208CEF" w14:textId="77777777" w:rsidR="00B9040A" w:rsidRPr="00F64A04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64A04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DCB9F3D" w14:textId="77777777" w:rsidR="00D838DC" w:rsidRPr="00F64A04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7A8CF17" w14:textId="77777777" w:rsidR="00D838DC" w:rsidRPr="00F64A04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BB77948" w14:textId="77777777" w:rsidR="00F64A04" w:rsidRPr="00803AFA" w:rsidRDefault="00F64A04" w:rsidP="00F64A04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8B4672C" w14:textId="77777777" w:rsidR="00F64A04" w:rsidRPr="00C85E9A" w:rsidRDefault="00F64A04" w:rsidP="00F64A04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BE6B64F" w14:textId="77777777" w:rsidR="00F64A04" w:rsidRPr="00C85E9A" w:rsidRDefault="00F64A04" w:rsidP="00F64A04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CECDECC" w14:textId="77777777" w:rsidR="00F64A04" w:rsidRPr="00C85E9A" w:rsidRDefault="00F64A04" w:rsidP="00F64A04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662C19BD" w14:textId="77777777" w:rsidR="00F64A04" w:rsidRPr="006F39B7" w:rsidRDefault="00F64A04" w:rsidP="00F64A04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F3CE76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E86BB21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1C5B0D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4CBDBB6" w14:textId="727724CE" w:rsidR="00F64A04" w:rsidRDefault="00BD0145" w:rsidP="00F64A04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64A04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64A04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81ED9E3" w14:textId="0BD6423A" w:rsidR="00BD0145" w:rsidRPr="00F64A04" w:rsidRDefault="00F64A04" w:rsidP="00F64A04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03AFA">
        <w:rPr>
          <w:rFonts w:ascii="Arial Narrow" w:hAnsi="Arial Narrow" w:cs="Arial"/>
          <w:noProof/>
          <w:sz w:val="20"/>
          <w:szCs w:val="20"/>
        </w:rPr>
        <w:t xml:space="preserve">Copia del escrito del 18 de </w:t>
      </w:r>
      <w:r>
        <w:rPr>
          <w:rFonts w:ascii="Arial Narrow" w:hAnsi="Arial Narrow" w:cs="Arial"/>
          <w:noProof/>
          <w:sz w:val="20"/>
          <w:szCs w:val="20"/>
        </w:rPr>
        <w:t>diciembre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de 2025 presentado por la parte denunciante (</w:t>
      </w:r>
      <w:r>
        <w:rPr>
          <w:rFonts w:ascii="Arial Narrow" w:hAnsi="Arial Narrow" w:cs="Arial"/>
          <w:noProof/>
          <w:sz w:val="20"/>
          <w:szCs w:val="20"/>
        </w:rPr>
        <w:t>3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1299BDD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F15D6C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3DD3DB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994D8B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E4AB27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6BF2A88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2ADF5E6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ECF832B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9E7D85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E638C0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BFEA248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2A48C8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DB0184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D50A" w14:textId="77777777" w:rsidR="00945708" w:rsidRDefault="00945708">
      <w:r>
        <w:separator/>
      </w:r>
    </w:p>
  </w:endnote>
  <w:endnote w:type="continuationSeparator" w:id="0">
    <w:p w14:paraId="2A761399" w14:textId="77777777" w:rsidR="00945708" w:rsidRDefault="00945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9E4F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5F93D47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FAB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43D5E" w14:textId="77777777" w:rsidR="00945708" w:rsidRDefault="00945708">
      <w:r>
        <w:separator/>
      </w:r>
    </w:p>
  </w:footnote>
  <w:footnote w:type="continuationSeparator" w:id="0">
    <w:p w14:paraId="3BE8CC8F" w14:textId="77777777" w:rsidR="00945708" w:rsidRDefault="00945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4EAC4" w14:textId="77777777" w:rsidR="00F64A04" w:rsidRDefault="00F64A0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B7DFE85" w14:textId="77777777" w:rsidR="00F64A04" w:rsidRDefault="00F64A0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1659776" w14:textId="77777777" w:rsidR="00F64A04" w:rsidRDefault="00F64A0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32797F" w14:textId="77777777" w:rsidR="00F64A04" w:rsidRDefault="00F64A04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FA8AD04" w14:textId="217059D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502252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E592E6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E56E7D6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728469">
    <w:abstractNumId w:val="1"/>
  </w:num>
  <w:num w:numId="2" w16cid:durableId="149295711">
    <w:abstractNumId w:val="4"/>
  </w:num>
  <w:num w:numId="3" w16cid:durableId="1514222106">
    <w:abstractNumId w:val="1"/>
  </w:num>
  <w:num w:numId="4" w16cid:durableId="456919646">
    <w:abstractNumId w:val="4"/>
  </w:num>
  <w:num w:numId="5" w16cid:durableId="47537592">
    <w:abstractNumId w:val="5"/>
  </w:num>
  <w:num w:numId="6" w16cid:durableId="1079864055">
    <w:abstractNumId w:val="3"/>
  </w:num>
  <w:num w:numId="7" w16cid:durableId="1012298704">
    <w:abstractNumId w:val="2"/>
  </w:num>
  <w:num w:numId="8" w16cid:durableId="608244341">
    <w:abstractNumId w:val="6"/>
  </w:num>
  <w:num w:numId="9" w16cid:durableId="153368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45708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50A58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64A04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2106B9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2026-05-01T05:24:00Z</dcterms:modified>
</cp:coreProperties>
</file>