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5137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A757C0D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824ED19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0BA87AA1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9751BD9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000733-2026/CC1-APELACION</w:t>
      </w:r>
    </w:p>
    <w:p w14:paraId="7CBA37DC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000420-2026/PS1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3C76A634" w14:textId="77777777" w:rsidTr="004F158F">
        <w:trPr>
          <w:trHeight w:val="987"/>
        </w:trPr>
        <w:tc>
          <w:tcPr>
            <w:tcW w:w="3684" w:type="dxa"/>
          </w:tcPr>
          <w:p w14:paraId="0EFDDF92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26487321</w:t>
            </w:r>
          </w:p>
        </w:tc>
      </w:tr>
    </w:tbl>
    <w:p w14:paraId="2ED2DB47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A330A1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316B8E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9C101C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C6E63DE" w14:textId="0172596C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624267">
        <w:rPr>
          <w:rFonts w:ascii="Arial Narrow" w:hAnsi="Arial Narrow" w:cs="Arial"/>
          <w:sz w:val="22"/>
          <w:szCs w:val="22"/>
        </w:rPr>
        <w:t>a</w:t>
      </w:r>
    </w:p>
    <w:p w14:paraId="11FA326A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NORMA LIZETH VALDERRAMA NOLASCO</w:t>
      </w:r>
    </w:p>
    <w:p w14:paraId="547B5ED0" w14:textId="2F4849AF" w:rsidR="00A90F1B" w:rsidRPr="00624267" w:rsidRDefault="00E7361C" w:rsidP="00624267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PROCESOSNOTIFICACIONES268@GMAIL.COM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0C9E12F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1BF13D50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*2026-CC1-N039083*</w:t>
            </w:r>
          </w:p>
        </w:tc>
      </w:tr>
    </w:tbl>
    <w:p w14:paraId="2BD0879D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79EF6D12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1383FFA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5FB3E27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628C1A0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3CFAA21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0BE8C2E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69149288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A8BF053" w14:textId="77777777" w:rsidR="002550F3" w:rsidRPr="0093144F" w:rsidRDefault="002550F3" w:rsidP="002550F3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58F5760" w14:textId="77777777" w:rsidR="002550F3" w:rsidRPr="0093144F" w:rsidRDefault="002550F3" w:rsidP="002550F3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7717D2B1" w14:textId="77777777" w:rsidR="002550F3" w:rsidRDefault="002550F3" w:rsidP="002550F3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67FAC1D1" w14:textId="77777777" w:rsidR="002550F3" w:rsidRPr="00F773C9" w:rsidRDefault="002550F3" w:rsidP="002550F3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0597E2BC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EE20CA8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310C5203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40B313C8" w14:textId="052B0524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24267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624267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10ABF91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463E45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73B75BC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F207382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6AFBFD45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122223C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0301F00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5882C78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41EB4CF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390B5266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0264EDCC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5035D4F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1D1F945E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7568" w14:textId="77777777" w:rsidR="000922D8" w:rsidRDefault="000922D8">
      <w:r>
        <w:separator/>
      </w:r>
    </w:p>
  </w:endnote>
  <w:endnote w:type="continuationSeparator" w:id="0">
    <w:p w14:paraId="7A883A03" w14:textId="77777777" w:rsidR="000922D8" w:rsidRDefault="00092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FDFD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02C0EAE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4E89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FCAD" w14:textId="77777777" w:rsidR="000922D8" w:rsidRDefault="000922D8">
      <w:r>
        <w:separator/>
      </w:r>
    </w:p>
  </w:footnote>
  <w:footnote w:type="continuationSeparator" w:id="0">
    <w:p w14:paraId="6DB5A574" w14:textId="77777777" w:rsidR="000922D8" w:rsidRDefault="00092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5282E" w14:textId="77777777" w:rsidR="00624267" w:rsidRDefault="0062426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487DA49" w14:textId="77777777" w:rsidR="00624267" w:rsidRDefault="0062426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785D311" w14:textId="77777777" w:rsidR="00624267" w:rsidRDefault="0062426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7D48474" w14:textId="77777777" w:rsidR="00624267" w:rsidRDefault="0062426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13ED096" w14:textId="53FEFA48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1D4F6C3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20B82BD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EA355B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12818">
    <w:abstractNumId w:val="1"/>
  </w:num>
  <w:num w:numId="2" w16cid:durableId="1154564030">
    <w:abstractNumId w:val="4"/>
  </w:num>
  <w:num w:numId="3" w16cid:durableId="1481310854">
    <w:abstractNumId w:val="1"/>
  </w:num>
  <w:num w:numId="4" w16cid:durableId="1660117399">
    <w:abstractNumId w:val="4"/>
  </w:num>
  <w:num w:numId="5" w16cid:durableId="1260216632">
    <w:abstractNumId w:val="5"/>
  </w:num>
  <w:num w:numId="6" w16cid:durableId="442265652">
    <w:abstractNumId w:val="3"/>
  </w:num>
  <w:num w:numId="7" w16cid:durableId="1324316241">
    <w:abstractNumId w:val="2"/>
  </w:num>
  <w:num w:numId="8" w16cid:durableId="735665904">
    <w:abstractNumId w:val="6"/>
  </w:num>
  <w:num w:numId="9" w16cid:durableId="149422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14CE7"/>
    <w:rsid w:val="00041153"/>
    <w:rsid w:val="000441D9"/>
    <w:rsid w:val="00047388"/>
    <w:rsid w:val="00053EAC"/>
    <w:rsid w:val="00060231"/>
    <w:rsid w:val="000706F2"/>
    <w:rsid w:val="000902F0"/>
    <w:rsid w:val="000922AC"/>
    <w:rsid w:val="000922D8"/>
    <w:rsid w:val="000B6250"/>
    <w:rsid w:val="000B6DE3"/>
    <w:rsid w:val="000D2BF2"/>
    <w:rsid w:val="000F30A8"/>
    <w:rsid w:val="00115201"/>
    <w:rsid w:val="00116052"/>
    <w:rsid w:val="00117D97"/>
    <w:rsid w:val="001460E1"/>
    <w:rsid w:val="0015087A"/>
    <w:rsid w:val="00195ECA"/>
    <w:rsid w:val="001A54D7"/>
    <w:rsid w:val="001D3041"/>
    <w:rsid w:val="001E599A"/>
    <w:rsid w:val="00233D00"/>
    <w:rsid w:val="00240CFE"/>
    <w:rsid w:val="0024777C"/>
    <w:rsid w:val="002523E5"/>
    <w:rsid w:val="002550F3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24267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581BCF1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2026-09-12T02:04:00Z</dcterms:modified>
</cp:coreProperties>
</file>