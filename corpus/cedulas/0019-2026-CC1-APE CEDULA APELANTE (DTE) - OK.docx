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DD75C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745BD32A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01C0DDEF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10 de abril de 2026</w:t>
      </w:r>
    </w:p>
    <w:p w14:paraId="5F0ECE0C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5603935A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000019-2026/CC1-APELACION</w:t>
      </w:r>
    </w:p>
    <w:p w14:paraId="6238D13D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001447-2025/PS1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38DD4BAF" w14:textId="77777777" w:rsidTr="004F158F">
        <w:trPr>
          <w:trHeight w:val="987"/>
        </w:trPr>
        <w:tc>
          <w:tcPr>
            <w:tcW w:w="3684" w:type="dxa"/>
          </w:tcPr>
          <w:p w14:paraId="38C0006E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26417781</w:t>
            </w:r>
          </w:p>
        </w:tc>
      </w:tr>
    </w:tbl>
    <w:p w14:paraId="1CAD5C9B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41C66C97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7440C53A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73DB433E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3DAFA76C" w14:textId="4DC70C50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</w:t>
      </w:r>
      <w:r w:rsidR="006E181C">
        <w:rPr>
          <w:rFonts w:ascii="Arial Narrow" w:hAnsi="Arial Narrow" w:cs="Arial"/>
          <w:sz w:val="22"/>
          <w:szCs w:val="22"/>
        </w:rPr>
        <w:t>a</w:t>
      </w:r>
    </w:p>
    <w:p w14:paraId="16B6A47E" w14:textId="77777777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YRMA HERNANDEZ FERNANDEZ</w:t>
      </w:r>
    </w:p>
    <w:p w14:paraId="2E30ED89" w14:textId="6E63A570" w:rsidR="00A90F1B" w:rsidRPr="006E181C" w:rsidRDefault="00E7361C" w:rsidP="006E181C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CORREO-E AREALEGAL.ASESORESRYA@GMAIL.COM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1F24DA55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26156DDF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*2026-CC1-N013800*</w:t>
            </w:r>
          </w:p>
        </w:tc>
      </w:tr>
    </w:tbl>
    <w:p w14:paraId="63D8ABF2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0A493E2E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36E32754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43689955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10 de abril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r w:rsidR="009B67C5" w:rsidRPr="009B67C5">
        <w:rPr>
          <w:rFonts w:ascii="Arial Narrow" w:hAnsi="Arial Narrow"/>
          <w:sz w:val="22"/>
          <w:szCs w:val="22"/>
        </w:rPr>
        <w:t xml:space="preserve">N°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1ECF2739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0C208B47" w14:textId="77777777" w:rsidR="00B9040A" w:rsidRPr="00A336B5" w:rsidRDefault="00D838DC" w:rsidP="009352EB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>Atentamente,</w:t>
      </w:r>
    </w:p>
    <w:p w14:paraId="578BE6E7" w14:textId="77777777" w:rsidR="00D838DC" w:rsidRPr="00A336B5" w:rsidRDefault="00D838DC" w:rsidP="00E62BE7">
      <w:pPr>
        <w:jc w:val="center"/>
        <w:rPr>
          <w:rFonts w:ascii="Arial Narrow" w:hAnsi="Arial Narrow" w:cs="Arial"/>
          <w:bCs/>
          <w:sz w:val="22"/>
          <w:szCs w:val="22"/>
        </w:rPr>
      </w:pPr>
    </w:p>
    <w:p w14:paraId="2D260A08" w14:textId="77777777" w:rsidR="00D838DC" w:rsidRDefault="00D838DC" w:rsidP="00E62BE7">
      <w:pPr>
        <w:jc w:val="center"/>
        <w:rPr>
          <w:rFonts w:ascii="Arial Narrow" w:hAnsi="Arial Narrow" w:cs="Arial"/>
          <w:bCs/>
          <w:sz w:val="22"/>
          <w:szCs w:val="22"/>
        </w:rPr>
      </w:pPr>
    </w:p>
    <w:p w14:paraId="4EE0755F" w14:textId="77777777" w:rsidR="009379EF" w:rsidRPr="00C85E9A" w:rsidRDefault="009379EF" w:rsidP="009379EF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27AC8">
        <w:rPr>
          <w:rFonts w:ascii="Arial Narrow" w:eastAsia="Arial Narrow" w:hAnsi="Arial Narrow" w:cs="Arial Narrow"/>
          <w:sz w:val="22"/>
          <w:szCs w:val="22"/>
          <w:lang w:val="es-PE"/>
        </w:rPr>
        <w:t>Firmado digitalmente por</w:t>
      </w:r>
    </w:p>
    <w:p w14:paraId="14039927" w14:textId="77777777" w:rsidR="009379EF" w:rsidRPr="00C85E9A" w:rsidRDefault="009379EF" w:rsidP="009379EF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LUISA ANALI SILVA MALPARTIDA</w:t>
      </w:r>
    </w:p>
    <w:p w14:paraId="69172643" w14:textId="77777777" w:rsidR="009379EF" w:rsidRPr="00C85E9A" w:rsidRDefault="009379EF" w:rsidP="009379EF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Ejecutivo 2</w:t>
      </w:r>
    </w:p>
    <w:p w14:paraId="3823C1EA" w14:textId="77777777" w:rsidR="009379EF" w:rsidRPr="006F39B7" w:rsidRDefault="009379EF" w:rsidP="009379EF">
      <w:pPr>
        <w:suppressAutoHyphens/>
        <w:jc w:val="center"/>
        <w:rPr>
          <w:rFonts w:ascii="Arial Narrow" w:eastAsiaTheme="minorHAnsi" w:hAnsi="Arial Narrow"/>
          <w:bCs/>
          <w:sz w:val="22"/>
          <w:szCs w:val="22"/>
          <w:lang w:eastAsia="en-US"/>
        </w:rPr>
      </w:pPr>
      <w:r w:rsidRPr="006F39B7">
        <w:rPr>
          <w:rFonts w:ascii="Arial Narrow" w:eastAsiaTheme="minorHAnsi" w:hAnsi="Arial Narrow" w:cstheme="minorBidi"/>
          <w:bCs/>
          <w:sz w:val="22"/>
          <w:szCs w:val="22"/>
          <w:lang w:eastAsia="en-US"/>
        </w:rPr>
        <w:t>Comisión de Protección al Consumidor N° 1</w:t>
      </w:r>
    </w:p>
    <w:p w14:paraId="5CDE657B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5AE7F5C6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NCT/JCQ </w:t>
      </w:r>
    </w:p>
    <w:p w14:paraId="0FCCA1D2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3868B68D" w14:textId="39DBF53D" w:rsidR="00BD0145" w:rsidRDefault="00BD0145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6E181C">
        <w:rPr>
          <w:rFonts w:ascii="Arial Narrow" w:hAnsi="Arial Narrow" w:cs="Arial"/>
          <w:noProof/>
          <w:sz w:val="20"/>
          <w:szCs w:val="20"/>
        </w:rPr>
        <w:t xml:space="preserve">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(</w:t>
      </w:r>
      <w:r w:rsidR="00CC479D">
        <w:rPr>
          <w:rFonts w:ascii="Arial Narrow" w:hAnsi="Arial Narrow" w:cs="Arial"/>
          <w:noProof/>
          <w:sz w:val="20"/>
          <w:szCs w:val="20"/>
        </w:rPr>
        <w:t>1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 xml:space="preserve"> foja)</w:t>
      </w:r>
      <w:r w:rsidRPr="00CE7477">
        <w:rPr>
          <w:rFonts w:ascii="Arial Narrow" w:hAnsi="Arial Narrow" w:cs="Arial"/>
          <w:noProof/>
          <w:sz w:val="20"/>
          <w:szCs w:val="20"/>
        </w:rPr>
        <w:t>.</w:t>
      </w:r>
    </w:p>
    <w:p w14:paraId="24302115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6571DEA5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5C774CBC" w14:textId="77777777" w:rsidR="00B9040A" w:rsidRP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67C7BE9B" w14:textId="77777777" w:rsidR="006527B2" w:rsidRDefault="006527B2" w:rsidP="006527B2">
      <w:pPr>
        <w:rPr>
          <w:rFonts w:ascii="Arial Narrow" w:hAnsi="Arial Narrow" w:cs="Arial"/>
          <w:noProof/>
          <w:sz w:val="20"/>
          <w:szCs w:val="20"/>
        </w:rPr>
      </w:pPr>
    </w:p>
    <w:p w14:paraId="74E8393D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7FDECB68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0BE8DFCF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212E525D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091A7DC0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>El Código de Búsqueda Rápida le permitirá acceder de manera ágil a la información sobre su expediente a través de nuestro Sistema de Call Center,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5856D88F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16BECD6E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30DBA285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74F68C93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sectPr w:rsidR="006527B2" w:rsidRPr="006527B2" w:rsidSect="000D2BF2">
      <w:headerReference w:type="default" r:id="rId8"/>
      <w:footerReference w:type="even" r:id="rId9"/>
      <w:footerReference w:type="default" r:id="rId10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8776B" w14:textId="77777777" w:rsidR="005164F8" w:rsidRDefault="005164F8">
      <w:r>
        <w:separator/>
      </w:r>
    </w:p>
  </w:endnote>
  <w:endnote w:type="continuationSeparator" w:id="0">
    <w:p w14:paraId="5B4EAD34" w14:textId="77777777" w:rsidR="005164F8" w:rsidRDefault="00516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DAutomationHC39M"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4F6AF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3D386CEB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609A9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F895F" w14:textId="77777777" w:rsidR="005164F8" w:rsidRDefault="005164F8">
      <w:r>
        <w:separator/>
      </w:r>
    </w:p>
  </w:footnote>
  <w:footnote w:type="continuationSeparator" w:id="0">
    <w:p w14:paraId="4C8199F3" w14:textId="77777777" w:rsidR="005164F8" w:rsidRDefault="005164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C9B95" w14:textId="77777777" w:rsidR="00E62BE7" w:rsidRDefault="00E62BE7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019A4604" w14:textId="77777777" w:rsidR="00E62BE7" w:rsidRDefault="00E62BE7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49D4315E" w14:textId="77777777" w:rsidR="00E62BE7" w:rsidRDefault="00E62BE7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2216394B" w14:textId="77777777" w:rsidR="00E62BE7" w:rsidRDefault="00E62BE7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5E96EF61" w14:textId="6C76BBF9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9264" behindDoc="0" locked="0" layoutInCell="1" allowOverlap="1" wp14:anchorId="70152A76" wp14:editId="770AD9EA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1" name="Imagen 1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5F6A328E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08225505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282455B8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68"/>
    <w:multiLevelType w:val="hybridMultilevel"/>
    <w:tmpl w:val="50203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97DF1"/>
    <w:multiLevelType w:val="hybridMultilevel"/>
    <w:tmpl w:val="E0CEE5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7714860">
    <w:abstractNumId w:val="1"/>
  </w:num>
  <w:num w:numId="2" w16cid:durableId="982536987">
    <w:abstractNumId w:val="4"/>
  </w:num>
  <w:num w:numId="3" w16cid:durableId="829440529">
    <w:abstractNumId w:val="1"/>
  </w:num>
  <w:num w:numId="4" w16cid:durableId="2134668871">
    <w:abstractNumId w:val="4"/>
  </w:num>
  <w:num w:numId="5" w16cid:durableId="480386372">
    <w:abstractNumId w:val="5"/>
  </w:num>
  <w:num w:numId="6" w16cid:durableId="996416230">
    <w:abstractNumId w:val="3"/>
  </w:num>
  <w:num w:numId="7" w16cid:durableId="2009399306">
    <w:abstractNumId w:val="2"/>
  </w:num>
  <w:num w:numId="8" w16cid:durableId="926157064">
    <w:abstractNumId w:val="6"/>
  </w:num>
  <w:num w:numId="9" w16cid:durableId="1583102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CFE"/>
    <w:rsid w:val="00003CD2"/>
    <w:rsid w:val="00005DD8"/>
    <w:rsid w:val="00041153"/>
    <w:rsid w:val="000441D9"/>
    <w:rsid w:val="00047388"/>
    <w:rsid w:val="00053EAC"/>
    <w:rsid w:val="00060231"/>
    <w:rsid w:val="000706F2"/>
    <w:rsid w:val="000902F0"/>
    <w:rsid w:val="000922AC"/>
    <w:rsid w:val="000B6250"/>
    <w:rsid w:val="000B6DE3"/>
    <w:rsid w:val="000D2BF2"/>
    <w:rsid w:val="000F30A8"/>
    <w:rsid w:val="00116052"/>
    <w:rsid w:val="00117D97"/>
    <w:rsid w:val="001460E1"/>
    <w:rsid w:val="0015087A"/>
    <w:rsid w:val="0016483E"/>
    <w:rsid w:val="00195ECA"/>
    <w:rsid w:val="001A54D7"/>
    <w:rsid w:val="001D3041"/>
    <w:rsid w:val="001E599A"/>
    <w:rsid w:val="00240CFE"/>
    <w:rsid w:val="0024777C"/>
    <w:rsid w:val="002523E5"/>
    <w:rsid w:val="002635F7"/>
    <w:rsid w:val="00277D72"/>
    <w:rsid w:val="002A0279"/>
    <w:rsid w:val="002C4F3B"/>
    <w:rsid w:val="002D1A60"/>
    <w:rsid w:val="002D3CD4"/>
    <w:rsid w:val="00305F2B"/>
    <w:rsid w:val="00312DFB"/>
    <w:rsid w:val="003203AF"/>
    <w:rsid w:val="00322688"/>
    <w:rsid w:val="0032388D"/>
    <w:rsid w:val="00326028"/>
    <w:rsid w:val="003507CC"/>
    <w:rsid w:val="00382FC6"/>
    <w:rsid w:val="00397208"/>
    <w:rsid w:val="003E3434"/>
    <w:rsid w:val="00402A13"/>
    <w:rsid w:val="00410E06"/>
    <w:rsid w:val="00414BFA"/>
    <w:rsid w:val="0042419C"/>
    <w:rsid w:val="004502FE"/>
    <w:rsid w:val="0046723F"/>
    <w:rsid w:val="00467839"/>
    <w:rsid w:val="00492222"/>
    <w:rsid w:val="004A16D9"/>
    <w:rsid w:val="004B5AAF"/>
    <w:rsid w:val="004C40E9"/>
    <w:rsid w:val="004C54FB"/>
    <w:rsid w:val="004F158F"/>
    <w:rsid w:val="00504F62"/>
    <w:rsid w:val="005106D3"/>
    <w:rsid w:val="005164F8"/>
    <w:rsid w:val="00527816"/>
    <w:rsid w:val="00544A9D"/>
    <w:rsid w:val="00561659"/>
    <w:rsid w:val="00581A0E"/>
    <w:rsid w:val="00591A56"/>
    <w:rsid w:val="005A6126"/>
    <w:rsid w:val="005A6375"/>
    <w:rsid w:val="005B20A1"/>
    <w:rsid w:val="005E5DF3"/>
    <w:rsid w:val="005F221E"/>
    <w:rsid w:val="006527B2"/>
    <w:rsid w:val="00662CD3"/>
    <w:rsid w:val="006D500C"/>
    <w:rsid w:val="006E181C"/>
    <w:rsid w:val="006E613D"/>
    <w:rsid w:val="006F2A3B"/>
    <w:rsid w:val="006F6BF5"/>
    <w:rsid w:val="00731106"/>
    <w:rsid w:val="00740FC8"/>
    <w:rsid w:val="007515C6"/>
    <w:rsid w:val="0075654B"/>
    <w:rsid w:val="00761278"/>
    <w:rsid w:val="0076629C"/>
    <w:rsid w:val="007A7F0C"/>
    <w:rsid w:val="007B5850"/>
    <w:rsid w:val="007B5D52"/>
    <w:rsid w:val="007C1620"/>
    <w:rsid w:val="007C427C"/>
    <w:rsid w:val="00805C35"/>
    <w:rsid w:val="00825CC6"/>
    <w:rsid w:val="00834109"/>
    <w:rsid w:val="00865EF3"/>
    <w:rsid w:val="00871C14"/>
    <w:rsid w:val="008727A7"/>
    <w:rsid w:val="00875A15"/>
    <w:rsid w:val="0089317C"/>
    <w:rsid w:val="008A0848"/>
    <w:rsid w:val="008B0040"/>
    <w:rsid w:val="008B7B00"/>
    <w:rsid w:val="008C0E85"/>
    <w:rsid w:val="008D386F"/>
    <w:rsid w:val="008D6BBB"/>
    <w:rsid w:val="008F5477"/>
    <w:rsid w:val="008F7FBA"/>
    <w:rsid w:val="009009F1"/>
    <w:rsid w:val="00905939"/>
    <w:rsid w:val="009140B7"/>
    <w:rsid w:val="00917F8F"/>
    <w:rsid w:val="009209C9"/>
    <w:rsid w:val="00933E50"/>
    <w:rsid w:val="009352EB"/>
    <w:rsid w:val="009379EF"/>
    <w:rsid w:val="0095141B"/>
    <w:rsid w:val="009568EE"/>
    <w:rsid w:val="00964303"/>
    <w:rsid w:val="00982F29"/>
    <w:rsid w:val="009932C7"/>
    <w:rsid w:val="009B671B"/>
    <w:rsid w:val="009B67C5"/>
    <w:rsid w:val="009C6AB3"/>
    <w:rsid w:val="009D6431"/>
    <w:rsid w:val="009F7B18"/>
    <w:rsid w:val="00A30F2E"/>
    <w:rsid w:val="00A336B5"/>
    <w:rsid w:val="00A355D9"/>
    <w:rsid w:val="00A90F1B"/>
    <w:rsid w:val="00AD308B"/>
    <w:rsid w:val="00AF717B"/>
    <w:rsid w:val="00B03FEE"/>
    <w:rsid w:val="00B05A72"/>
    <w:rsid w:val="00B0763F"/>
    <w:rsid w:val="00B150F9"/>
    <w:rsid w:val="00B45E2A"/>
    <w:rsid w:val="00B7527E"/>
    <w:rsid w:val="00B855EC"/>
    <w:rsid w:val="00B8787D"/>
    <w:rsid w:val="00B9040A"/>
    <w:rsid w:val="00B90838"/>
    <w:rsid w:val="00B90963"/>
    <w:rsid w:val="00BC26CD"/>
    <w:rsid w:val="00BD0145"/>
    <w:rsid w:val="00BD28E5"/>
    <w:rsid w:val="00BE0752"/>
    <w:rsid w:val="00BF541C"/>
    <w:rsid w:val="00C217D0"/>
    <w:rsid w:val="00C25F81"/>
    <w:rsid w:val="00C4298B"/>
    <w:rsid w:val="00C62511"/>
    <w:rsid w:val="00C72322"/>
    <w:rsid w:val="00C80266"/>
    <w:rsid w:val="00CC11BD"/>
    <w:rsid w:val="00CC479D"/>
    <w:rsid w:val="00CC7106"/>
    <w:rsid w:val="00CE450E"/>
    <w:rsid w:val="00CE7375"/>
    <w:rsid w:val="00CE7477"/>
    <w:rsid w:val="00D21722"/>
    <w:rsid w:val="00D2466E"/>
    <w:rsid w:val="00D24A95"/>
    <w:rsid w:val="00D30FFE"/>
    <w:rsid w:val="00D40D59"/>
    <w:rsid w:val="00D60F37"/>
    <w:rsid w:val="00D65FF2"/>
    <w:rsid w:val="00D838DC"/>
    <w:rsid w:val="00D967CF"/>
    <w:rsid w:val="00DA0566"/>
    <w:rsid w:val="00DB7BF5"/>
    <w:rsid w:val="00DD2BBC"/>
    <w:rsid w:val="00DE191C"/>
    <w:rsid w:val="00DE7EF5"/>
    <w:rsid w:val="00DF3573"/>
    <w:rsid w:val="00E11EA3"/>
    <w:rsid w:val="00E2429B"/>
    <w:rsid w:val="00E450F9"/>
    <w:rsid w:val="00E62BE7"/>
    <w:rsid w:val="00E65771"/>
    <w:rsid w:val="00E7361C"/>
    <w:rsid w:val="00E757C9"/>
    <w:rsid w:val="00E819F7"/>
    <w:rsid w:val="00E95F3D"/>
    <w:rsid w:val="00EA4854"/>
    <w:rsid w:val="00EB2884"/>
    <w:rsid w:val="00EC5849"/>
    <w:rsid w:val="00EF3155"/>
    <w:rsid w:val="00F0335A"/>
    <w:rsid w:val="00F03FA3"/>
    <w:rsid w:val="00F105E3"/>
    <w:rsid w:val="00F11D2F"/>
    <w:rsid w:val="00F55255"/>
    <w:rsid w:val="00F61853"/>
    <w:rsid w:val="00FA1557"/>
    <w:rsid w:val="00FE443C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0DB13255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BD0145"/>
    <w:rPr>
      <w:color w:val="0563C1" w:themeColor="hyperlink"/>
      <w:u w:val="single"/>
    </w:rPr>
  </w:style>
  <w:style w:type="character" w:styleId="Refdenotaalpie">
    <w:name w:val="footnote reference"/>
    <w:rsid w:val="00CE74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D5F6-E26D-477E-AF26-754E71CF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M-SPC-04_1C.dot</Template>
  <TotalTime>39</TotalTime>
  <Pages>1</Pages>
  <Words>227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creator>Cesar Polanco</dc:creator>
  <cp:lastModifiedBy>Apoyo CC1 E</cp:lastModifiedBy>
  <cp:revision>30</cp:revision>
  <cp:lastPrinted>2026-04-13T23:37:00Z</cp:lastPrinted>
  <dcterms:created xsi:type="dcterms:W3CDTF">2017-09-08T19:50:00Z</dcterms:created>
  <dcterms:modified xsi:type="dcterms:W3CDTF">2026-04-13T23:37:00Z</dcterms:modified>
</cp:coreProperties>
</file>