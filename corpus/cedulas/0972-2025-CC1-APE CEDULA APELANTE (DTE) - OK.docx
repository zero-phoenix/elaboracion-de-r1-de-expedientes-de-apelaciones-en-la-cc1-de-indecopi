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1894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267C72C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250C1EA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10 de abril de 2026</w:t>
      </w:r>
    </w:p>
    <w:p w14:paraId="1F2C338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DC1B64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000972-2025/CC1-APELACION</w:t>
      </w:r>
    </w:p>
    <w:p w14:paraId="0B79D141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001344-2025/PS1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8F7DE22" w14:textId="77777777" w:rsidTr="004F158F">
        <w:trPr>
          <w:trHeight w:val="987"/>
        </w:trPr>
        <w:tc>
          <w:tcPr>
            <w:tcW w:w="3684" w:type="dxa"/>
          </w:tcPr>
          <w:p w14:paraId="5B5D64FB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25415849</w:t>
            </w:r>
          </w:p>
        </w:tc>
      </w:tr>
    </w:tbl>
    <w:p w14:paraId="481175E0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0E3DCB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096C66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346FFB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5CBF6B3" w14:textId="1E3D8AF0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C31338">
        <w:rPr>
          <w:rFonts w:ascii="Arial Narrow" w:hAnsi="Arial Narrow" w:cs="Arial"/>
          <w:sz w:val="22"/>
          <w:szCs w:val="22"/>
        </w:rPr>
        <w:t>a</w:t>
      </w:r>
    </w:p>
    <w:p w14:paraId="5CC42337" w14:textId="4C39419A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ERIKA RODRIGUEZ ASTO</w:t>
      </w:r>
    </w:p>
    <w:p w14:paraId="58CD69A5" w14:textId="0AA50E25" w:rsidR="00A90F1B" w:rsidRPr="00C31338" w:rsidRDefault="00E7361C" w:rsidP="00C31338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AREALEGAL.ASESORESRYA@GMAIL.COM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1B7AA9B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B5AB3FC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*2026-CC1-N013796*</w:t>
            </w:r>
          </w:p>
        </w:tc>
      </w:tr>
    </w:tbl>
    <w:p w14:paraId="3E18D0E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9130A87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A87CA5D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66B2C26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688989E4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F7BD2BB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C504725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EC62FFB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44B37CE" w14:textId="77777777" w:rsidR="00643947" w:rsidRPr="00643947" w:rsidRDefault="00643947" w:rsidP="00643947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555C4984" w14:textId="77777777" w:rsidR="0085649B" w:rsidRPr="00C85E9A" w:rsidRDefault="0085649B" w:rsidP="0085649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07D1F26" w14:textId="77777777" w:rsidR="0085649B" w:rsidRPr="00C85E9A" w:rsidRDefault="0085649B" w:rsidP="0085649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6B20D89B" w14:textId="77777777" w:rsidR="0085649B" w:rsidRPr="00C85E9A" w:rsidRDefault="0085649B" w:rsidP="0085649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6622B069" w14:textId="77777777" w:rsidR="0085649B" w:rsidRPr="006F39B7" w:rsidRDefault="0085649B" w:rsidP="0085649B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021DBBC" w14:textId="77777777" w:rsidR="00643947" w:rsidRPr="00643947" w:rsidRDefault="00643947" w:rsidP="00643947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1D8FFE2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816803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2420B48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C8DB3C4" w14:textId="2F8D3D52" w:rsidR="00E127EF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C31338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C31338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E127EF">
        <w:rPr>
          <w:rFonts w:ascii="Arial Narrow" w:hAnsi="Arial Narrow" w:cs="Arial"/>
          <w:noProof/>
          <w:sz w:val="20"/>
          <w:szCs w:val="20"/>
        </w:rPr>
        <w:t>.</w:t>
      </w:r>
    </w:p>
    <w:p w14:paraId="4AB7BDAB" w14:textId="4B967E45" w:rsidR="00BD0145" w:rsidRDefault="00E127EF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E127EF">
        <w:rPr>
          <w:rFonts w:ascii="Arial Narrow" w:hAnsi="Arial Narrow" w:cs="Arial"/>
          <w:noProof/>
          <w:sz w:val="20"/>
          <w:szCs w:val="20"/>
        </w:rPr>
        <w:t>Copia del escrito del denunciado del 19 de noviembre de 2025 (</w:t>
      </w:r>
      <w:r>
        <w:rPr>
          <w:rFonts w:ascii="Arial Narrow" w:hAnsi="Arial Narrow" w:cs="Arial"/>
          <w:noProof/>
          <w:sz w:val="20"/>
          <w:szCs w:val="20"/>
        </w:rPr>
        <w:t>15</w:t>
      </w:r>
      <w:r w:rsidRPr="00E127EF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5F4344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4860B2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5672AC4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1E0793F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B9829C6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E99CCF3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7875A23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D58771E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5DEA8DE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A0126DC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93CBA6F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9C91F79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3C93535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7B0AA" w14:textId="77777777" w:rsidR="007C5BAE" w:rsidRDefault="007C5BAE">
      <w:r>
        <w:separator/>
      </w:r>
    </w:p>
  </w:endnote>
  <w:endnote w:type="continuationSeparator" w:id="0">
    <w:p w14:paraId="012AE67F" w14:textId="77777777" w:rsidR="007C5BAE" w:rsidRDefault="007C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EEF79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8A5D3A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569F1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E6DB1" w14:textId="77777777" w:rsidR="007C5BAE" w:rsidRDefault="007C5BAE">
      <w:r>
        <w:separator/>
      </w:r>
    </w:p>
  </w:footnote>
  <w:footnote w:type="continuationSeparator" w:id="0">
    <w:p w14:paraId="6E93C9EC" w14:textId="77777777" w:rsidR="007C5BAE" w:rsidRDefault="007C5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D8C48" w14:textId="77777777" w:rsidR="00643947" w:rsidRDefault="0064394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DC92C8E" w14:textId="77777777" w:rsidR="00643947" w:rsidRDefault="0064394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C3EA7D3" w14:textId="77777777" w:rsidR="00643947" w:rsidRDefault="0064394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9EFBD54" w14:textId="77777777" w:rsidR="00643947" w:rsidRDefault="0064394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5EB3CCA" w14:textId="7AB9188C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0C880A8C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A094552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0B537ED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859475">
    <w:abstractNumId w:val="1"/>
  </w:num>
  <w:num w:numId="2" w16cid:durableId="2074812841">
    <w:abstractNumId w:val="4"/>
  </w:num>
  <w:num w:numId="3" w16cid:durableId="1685664076">
    <w:abstractNumId w:val="1"/>
  </w:num>
  <w:num w:numId="4" w16cid:durableId="666060393">
    <w:abstractNumId w:val="4"/>
  </w:num>
  <w:num w:numId="5" w16cid:durableId="1869905872">
    <w:abstractNumId w:val="5"/>
  </w:num>
  <w:num w:numId="6" w16cid:durableId="556819367">
    <w:abstractNumId w:val="3"/>
  </w:num>
  <w:num w:numId="7" w16cid:durableId="1061252885">
    <w:abstractNumId w:val="2"/>
  </w:num>
  <w:num w:numId="8" w16cid:durableId="1200826034">
    <w:abstractNumId w:val="6"/>
  </w:num>
  <w:num w:numId="9" w16cid:durableId="36860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1F63C6"/>
    <w:rsid w:val="00240CFE"/>
    <w:rsid w:val="0024777C"/>
    <w:rsid w:val="002523E5"/>
    <w:rsid w:val="00262457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73345"/>
    <w:rsid w:val="00382FC6"/>
    <w:rsid w:val="00397208"/>
    <w:rsid w:val="003A503D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43947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7C5BAE"/>
    <w:rsid w:val="00805C35"/>
    <w:rsid w:val="00825CC6"/>
    <w:rsid w:val="00834109"/>
    <w:rsid w:val="0085649B"/>
    <w:rsid w:val="00871C14"/>
    <w:rsid w:val="008727A7"/>
    <w:rsid w:val="00875A15"/>
    <w:rsid w:val="0089317C"/>
    <w:rsid w:val="008A0848"/>
    <w:rsid w:val="008B0040"/>
    <w:rsid w:val="008B0C17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67646"/>
    <w:rsid w:val="00982F29"/>
    <w:rsid w:val="009932C7"/>
    <w:rsid w:val="009B671B"/>
    <w:rsid w:val="009B67C5"/>
    <w:rsid w:val="009C6AB3"/>
    <w:rsid w:val="009D6431"/>
    <w:rsid w:val="009E1315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31338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2BA4"/>
    <w:rsid w:val="00D838DC"/>
    <w:rsid w:val="00D967CF"/>
    <w:rsid w:val="00D9798D"/>
    <w:rsid w:val="00DA0566"/>
    <w:rsid w:val="00DB7BF5"/>
    <w:rsid w:val="00DD2BBC"/>
    <w:rsid w:val="00DD5BDE"/>
    <w:rsid w:val="00DE191C"/>
    <w:rsid w:val="00DE7EF5"/>
    <w:rsid w:val="00DF3573"/>
    <w:rsid w:val="00E11EA3"/>
    <w:rsid w:val="00E127EF"/>
    <w:rsid w:val="00E2429B"/>
    <w:rsid w:val="00E450F9"/>
    <w:rsid w:val="00E65771"/>
    <w:rsid w:val="00E66687"/>
    <w:rsid w:val="00E7361C"/>
    <w:rsid w:val="00E73D96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2E9245A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31</cp:revision>
  <cp:lastPrinted>2026-04-13T23:26:00Z</cp:lastPrinted>
  <dcterms:created xsi:type="dcterms:W3CDTF">2017-09-08T19:50:00Z</dcterms:created>
  <dcterms:modified xsi:type="dcterms:W3CDTF">2026-04-13T23:26:00Z</dcterms:modified>
</cp:coreProperties>
</file>