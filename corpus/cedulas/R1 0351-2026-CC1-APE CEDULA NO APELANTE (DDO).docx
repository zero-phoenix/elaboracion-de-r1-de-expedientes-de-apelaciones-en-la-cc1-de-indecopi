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F13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4D6646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FD5CD2E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082D45CA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BDB155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000351-2026/CC1-APELACION</w:t>
      </w:r>
    </w:p>
    <w:p w14:paraId="2ECDDACF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002001-2025/PS1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A183BEB" w14:textId="77777777" w:rsidTr="004F158F">
        <w:trPr>
          <w:trHeight w:val="987"/>
        </w:trPr>
        <w:tc>
          <w:tcPr>
            <w:tcW w:w="3684" w:type="dxa"/>
          </w:tcPr>
          <w:p w14:paraId="2A4FFFE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26469694</w:t>
            </w:r>
          </w:p>
        </w:tc>
      </w:tr>
    </w:tbl>
    <w:p w14:paraId="6EBF96C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707A25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AEC967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154198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26558BF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50A4A0B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530B0797" w14:textId="0147D8A2" w:rsidR="00A90F1B" w:rsidRPr="00EE35F1" w:rsidRDefault="00E7361C" w:rsidP="00EE35F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BBB122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92F040B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*2026-CC1-N023450*</w:t>
            </w:r>
          </w:p>
        </w:tc>
      </w:tr>
    </w:tbl>
    <w:p w14:paraId="62B5560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1B2839D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87010E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E4532D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FBCB33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534B6B2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251C9D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316A17E" w14:textId="77777777" w:rsidR="00EE35F1" w:rsidRPr="00C85E9A" w:rsidRDefault="00EE35F1" w:rsidP="00EE35F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63E3551" w14:textId="77777777" w:rsidR="00EE35F1" w:rsidRPr="00C85E9A" w:rsidRDefault="00EE35F1" w:rsidP="00EE35F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B903666" w14:textId="77777777" w:rsidR="00EE35F1" w:rsidRPr="00C85E9A" w:rsidRDefault="00EE35F1" w:rsidP="00EE35F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5683B5F4" w14:textId="77777777" w:rsidR="00EE35F1" w:rsidRPr="006F39B7" w:rsidRDefault="00EE35F1" w:rsidP="00EE35F1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687046C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4C15BCF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8EBCCF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85ED749" w14:textId="6F32F8B4" w:rsidR="00CE7306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CE7306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E7306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CE7306">
        <w:rPr>
          <w:rFonts w:ascii="Arial Narrow" w:hAnsi="Arial Narrow" w:cs="Arial"/>
          <w:noProof/>
          <w:sz w:val="20"/>
          <w:szCs w:val="20"/>
        </w:rPr>
        <w:t>.</w:t>
      </w:r>
    </w:p>
    <w:p w14:paraId="79242056" w14:textId="217E9893" w:rsidR="00BD0145" w:rsidRDefault="00CE7306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306">
        <w:rPr>
          <w:rFonts w:ascii="Arial Narrow" w:hAnsi="Arial Narrow" w:cs="Arial"/>
          <w:noProof/>
          <w:sz w:val="20"/>
          <w:szCs w:val="20"/>
        </w:rPr>
        <w:t>Copia del escrito de la parte denunciante presentada el 18 de febrero de 2026 (</w:t>
      </w:r>
      <w:r>
        <w:rPr>
          <w:rFonts w:ascii="Arial Narrow" w:hAnsi="Arial Narrow" w:cs="Arial"/>
          <w:noProof/>
          <w:sz w:val="20"/>
          <w:szCs w:val="20"/>
        </w:rPr>
        <w:t>11</w:t>
      </w:r>
      <w:r w:rsidRPr="00CE7306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9F96AF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088885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0E4A936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F3C4A7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701ACD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4A33371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651A13B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3F95C2E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0521A4A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8C770F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6454C4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B8D3C5A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45137B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EA8A5" w14:textId="77777777" w:rsidR="000B757E" w:rsidRDefault="000B757E">
      <w:r>
        <w:separator/>
      </w:r>
    </w:p>
  </w:endnote>
  <w:endnote w:type="continuationSeparator" w:id="0">
    <w:p w14:paraId="48549900" w14:textId="77777777" w:rsidR="000B757E" w:rsidRDefault="000B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1B79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FCAE1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3F6EC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B621" w14:textId="77777777" w:rsidR="000B757E" w:rsidRDefault="000B757E">
      <w:r>
        <w:separator/>
      </w:r>
    </w:p>
  </w:footnote>
  <w:footnote w:type="continuationSeparator" w:id="0">
    <w:p w14:paraId="0E9292B6" w14:textId="77777777" w:rsidR="000B757E" w:rsidRDefault="000B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8F91" w14:textId="77777777" w:rsidR="00EE35F1" w:rsidRDefault="00EE35F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F2F7B2" w14:textId="77777777" w:rsidR="00EE35F1" w:rsidRDefault="00EE35F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A4571A1" w14:textId="77777777" w:rsidR="00EE35F1" w:rsidRDefault="00EE35F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C992506" w14:textId="77777777" w:rsidR="00EE35F1" w:rsidRDefault="00EE35F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0DF3803" w14:textId="5525221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E748F7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8B1F51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E15750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824469">
    <w:abstractNumId w:val="1"/>
  </w:num>
  <w:num w:numId="2" w16cid:durableId="1542018186">
    <w:abstractNumId w:val="4"/>
  </w:num>
  <w:num w:numId="3" w16cid:durableId="526256256">
    <w:abstractNumId w:val="1"/>
  </w:num>
  <w:num w:numId="4" w16cid:durableId="1592079541">
    <w:abstractNumId w:val="4"/>
  </w:num>
  <w:num w:numId="5" w16cid:durableId="612708618">
    <w:abstractNumId w:val="5"/>
  </w:num>
  <w:num w:numId="6" w16cid:durableId="728069893">
    <w:abstractNumId w:val="3"/>
  </w:num>
  <w:num w:numId="7" w16cid:durableId="1843741908">
    <w:abstractNumId w:val="2"/>
  </w:num>
  <w:num w:numId="8" w16cid:durableId="1678266917">
    <w:abstractNumId w:val="6"/>
  </w:num>
  <w:num w:numId="9" w16cid:durableId="3946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B757E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852F7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06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E35F1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4AA177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2026-06-05T19:05:00Z</dcterms:modified>
</cp:coreProperties>
</file>