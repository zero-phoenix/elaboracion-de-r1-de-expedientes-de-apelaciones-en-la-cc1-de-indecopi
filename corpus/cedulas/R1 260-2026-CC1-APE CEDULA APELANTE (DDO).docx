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9102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41AFF74E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16AF55A9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5F760491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D9A1627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000260-2026/CC1-APELACION</w:t>
      </w:r>
    </w:p>
    <w:p w14:paraId="2B50AA17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000500-2025/PS1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3DE38B15" w14:textId="77777777" w:rsidTr="004F158F">
        <w:trPr>
          <w:trHeight w:val="987"/>
        </w:trPr>
        <w:tc>
          <w:tcPr>
            <w:tcW w:w="3684" w:type="dxa"/>
          </w:tcPr>
          <w:p w14:paraId="5099F89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26461804</w:t>
            </w:r>
          </w:p>
        </w:tc>
      </w:tr>
    </w:tbl>
    <w:p w14:paraId="5D5B7B9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9A2582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41DB94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3588C3E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708DEA4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2A523BA8" w14:textId="31015C62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BD7908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0E24EA2D" w14:textId="190BF3C6" w:rsidR="00A90F1B" w:rsidRPr="00BD7908" w:rsidRDefault="00E7361C" w:rsidP="00BD7908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3E6A05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569FB34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9387194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*2026-CC1-N023432*</w:t>
            </w:r>
          </w:p>
        </w:tc>
      </w:tr>
    </w:tbl>
    <w:p w14:paraId="0DD6DBD3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6BBF0A4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30B85E3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C1C4C27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4A24339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5FF98705" w14:textId="77777777" w:rsidR="00B9040A" w:rsidRPr="003E6A05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3E6A05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65DEA892" w14:textId="77777777" w:rsidR="00662CD3" w:rsidRPr="003E6A05" w:rsidRDefault="00662CD3" w:rsidP="00BD7908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6981AC37" w14:textId="77777777" w:rsidR="00BD7908" w:rsidRPr="00C85E9A" w:rsidRDefault="00BD7908" w:rsidP="00BD790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EB8AD4C" w14:textId="77777777" w:rsidR="00BD7908" w:rsidRPr="00C85E9A" w:rsidRDefault="00BD7908" w:rsidP="00BD790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7DDD04FD" w14:textId="77777777" w:rsidR="00BD7908" w:rsidRPr="00C85E9A" w:rsidRDefault="00BD7908" w:rsidP="00BD7908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23154996" w14:textId="77777777" w:rsidR="00BD7908" w:rsidRPr="006F39B7" w:rsidRDefault="00BD7908" w:rsidP="00BD7908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40E51447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F47C6B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F9FACBA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ECD0838" w14:textId="391EACEC" w:rsidR="003E6A0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15DD0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15DD0">
        <w:rPr>
          <w:rFonts w:ascii="Arial Narrow" w:hAnsi="Arial Narrow" w:cs="Arial"/>
          <w:noProof/>
          <w:sz w:val="20"/>
          <w:szCs w:val="20"/>
        </w:rPr>
        <w:t>2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815DD0">
        <w:rPr>
          <w:rFonts w:ascii="Arial Narrow" w:hAnsi="Arial Narrow" w:cs="Arial"/>
          <w:noProof/>
          <w:sz w:val="20"/>
          <w:szCs w:val="20"/>
        </w:rPr>
        <w:t>.</w:t>
      </w:r>
    </w:p>
    <w:p w14:paraId="5BB24FA2" w14:textId="0EAB0A74" w:rsidR="00BD0145" w:rsidRDefault="003E6A0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3E6A05">
        <w:rPr>
          <w:rFonts w:ascii="Arial Narrow" w:hAnsi="Arial Narrow" w:cs="Arial"/>
          <w:noProof/>
          <w:sz w:val="20"/>
          <w:szCs w:val="20"/>
        </w:rPr>
        <w:t xml:space="preserve">Copia del escrito de la parte denunciante presentada el </w:t>
      </w:r>
      <w:r w:rsidR="00815DD0" w:rsidRPr="00815DD0">
        <w:rPr>
          <w:rFonts w:ascii="Arial Narrow" w:hAnsi="Arial Narrow" w:cs="Arial"/>
          <w:noProof/>
          <w:sz w:val="20"/>
          <w:szCs w:val="20"/>
        </w:rPr>
        <w:t>1 de junio de 2026</w:t>
      </w:r>
      <w:r w:rsidR="00815DD0" w:rsidRPr="00815DD0">
        <w:rPr>
          <w:rFonts w:ascii="Arial Narrow" w:hAnsi="Arial Narrow" w:cs="Arial"/>
          <w:noProof/>
          <w:sz w:val="20"/>
          <w:szCs w:val="20"/>
        </w:rPr>
        <w:t xml:space="preserve"> </w:t>
      </w:r>
      <w:r w:rsidRPr="003E6A05">
        <w:rPr>
          <w:rFonts w:ascii="Arial Narrow" w:hAnsi="Arial Narrow" w:cs="Arial"/>
          <w:noProof/>
          <w:sz w:val="20"/>
          <w:szCs w:val="20"/>
        </w:rPr>
        <w:t>(</w:t>
      </w:r>
      <w:r w:rsidR="00D76F31">
        <w:rPr>
          <w:rFonts w:ascii="Arial Narrow" w:hAnsi="Arial Narrow" w:cs="Arial"/>
          <w:noProof/>
          <w:sz w:val="20"/>
          <w:szCs w:val="20"/>
        </w:rPr>
        <w:t>4</w:t>
      </w:r>
      <w:r w:rsidRPr="003E6A05">
        <w:rPr>
          <w:rFonts w:ascii="Arial Narrow" w:hAnsi="Arial Narrow" w:cs="Arial"/>
          <w:noProof/>
          <w:sz w:val="20"/>
          <w:szCs w:val="20"/>
        </w:rPr>
        <w:t xml:space="preserve">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62A5E1A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0CDA6E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C895F8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D21EBC5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95ED3D6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7E10012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65F1888A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7083783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146856B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97911C5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24AB7960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15C244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26E9824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0979" w14:textId="77777777" w:rsidR="00512C2E" w:rsidRDefault="00512C2E">
      <w:r>
        <w:separator/>
      </w:r>
    </w:p>
  </w:endnote>
  <w:endnote w:type="continuationSeparator" w:id="0">
    <w:p w14:paraId="02518F4D" w14:textId="77777777" w:rsidR="00512C2E" w:rsidRDefault="00512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7551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CDF69AA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2456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8D6F" w14:textId="77777777" w:rsidR="00512C2E" w:rsidRDefault="00512C2E">
      <w:r>
        <w:separator/>
      </w:r>
    </w:p>
  </w:footnote>
  <w:footnote w:type="continuationSeparator" w:id="0">
    <w:p w14:paraId="6CAC8CF2" w14:textId="77777777" w:rsidR="00512C2E" w:rsidRDefault="00512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FC95A" w14:textId="77777777" w:rsidR="00BD7908" w:rsidRDefault="00BD790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8E9441D" w14:textId="77777777" w:rsidR="00BD7908" w:rsidRDefault="00BD790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5BE01E2" w14:textId="77777777" w:rsidR="00BD7908" w:rsidRDefault="00BD790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3D760DC" w14:textId="77777777" w:rsidR="00BD7908" w:rsidRDefault="00BD7908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39D322D" w14:textId="755B1F94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09AE37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114C3C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4A6FBF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21348">
    <w:abstractNumId w:val="1"/>
  </w:num>
  <w:num w:numId="2" w16cid:durableId="1450127298">
    <w:abstractNumId w:val="4"/>
  </w:num>
  <w:num w:numId="3" w16cid:durableId="494957056">
    <w:abstractNumId w:val="1"/>
  </w:num>
  <w:num w:numId="4" w16cid:durableId="695614995">
    <w:abstractNumId w:val="4"/>
  </w:num>
  <w:num w:numId="5" w16cid:durableId="697849695">
    <w:abstractNumId w:val="5"/>
  </w:num>
  <w:num w:numId="6" w16cid:durableId="1203638397">
    <w:abstractNumId w:val="3"/>
  </w:num>
  <w:num w:numId="7" w16cid:durableId="258678273">
    <w:abstractNumId w:val="2"/>
  </w:num>
  <w:num w:numId="8" w16cid:durableId="207451239">
    <w:abstractNumId w:val="6"/>
  </w:num>
  <w:num w:numId="9" w16cid:durableId="1657492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E2D1C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3E6A05"/>
    <w:rsid w:val="00402A13"/>
    <w:rsid w:val="00410E06"/>
    <w:rsid w:val="0042419C"/>
    <w:rsid w:val="004502FE"/>
    <w:rsid w:val="0046723F"/>
    <w:rsid w:val="00467839"/>
    <w:rsid w:val="00492222"/>
    <w:rsid w:val="004A16D9"/>
    <w:rsid w:val="004A3338"/>
    <w:rsid w:val="004B5AAF"/>
    <w:rsid w:val="004C40E9"/>
    <w:rsid w:val="004C54FB"/>
    <w:rsid w:val="004F158F"/>
    <w:rsid w:val="00504F62"/>
    <w:rsid w:val="005106D3"/>
    <w:rsid w:val="00512C2E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74E09"/>
    <w:rsid w:val="007869F7"/>
    <w:rsid w:val="007A7F0C"/>
    <w:rsid w:val="007B5850"/>
    <w:rsid w:val="007B5D52"/>
    <w:rsid w:val="007C1620"/>
    <w:rsid w:val="007C427C"/>
    <w:rsid w:val="00805C35"/>
    <w:rsid w:val="00815DD0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D7908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76F31"/>
    <w:rsid w:val="00D838DC"/>
    <w:rsid w:val="00D967CF"/>
    <w:rsid w:val="00DA0566"/>
    <w:rsid w:val="00DB7BF5"/>
    <w:rsid w:val="00DD2BBC"/>
    <w:rsid w:val="00DD6BAF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CDFD2D2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dcterms:created xsi:type="dcterms:W3CDTF">2017-09-08T19:50:00Z</dcterms:created>
  <dcterms:modified xsi:type="dcterms:W3CDTF">2026-06-05T18:16:00Z</dcterms:modified>
</cp:coreProperties>
</file>