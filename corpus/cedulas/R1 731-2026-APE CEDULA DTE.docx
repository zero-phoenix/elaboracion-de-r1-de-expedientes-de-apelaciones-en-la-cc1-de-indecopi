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F1593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7FEB7AAC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07CE0343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4 de septiembre de 2026</w:t>
      </w:r>
    </w:p>
    <w:p w14:paraId="055FCEAD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47887234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000731-2026/CC1-APELACION</w:t>
      </w:r>
    </w:p>
    <w:p w14:paraId="589206F0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000546-2026/PS1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0D4C2813" w14:textId="77777777" w:rsidTr="004F158F">
        <w:trPr>
          <w:trHeight w:val="987"/>
        </w:trPr>
        <w:tc>
          <w:tcPr>
            <w:tcW w:w="3684" w:type="dxa"/>
          </w:tcPr>
          <w:p w14:paraId="7520FB0D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26487309</w:t>
            </w:r>
          </w:p>
        </w:tc>
      </w:tr>
    </w:tbl>
    <w:p w14:paraId="3DAA083D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3F0AF3DC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223A27C0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2C13A8A6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0939AF1E" w14:textId="175F2DE5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</w:t>
      </w:r>
      <w:r w:rsidR="006522D9">
        <w:rPr>
          <w:rFonts w:ascii="Arial Narrow" w:hAnsi="Arial Narrow" w:cs="Arial"/>
          <w:sz w:val="22"/>
          <w:szCs w:val="22"/>
        </w:rPr>
        <w:t>a</w:t>
      </w:r>
    </w:p>
    <w:p w14:paraId="04FFB7F7" w14:textId="3EB4B1F8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EDITH ROSARIO HERNANDEZ SORIANO</w:t>
      </w:r>
    </w:p>
    <w:p w14:paraId="1EC25AD3" w14:textId="3B664FC3" w:rsidR="00A90F1B" w:rsidRPr="006522D9" w:rsidRDefault="00E7361C" w:rsidP="006522D9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CORREO-E ACUSECDL@GMAIL.COM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57177B06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2123022F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*2026-CC1-N039080*</w:t>
            </w:r>
          </w:p>
        </w:tc>
      </w:tr>
    </w:tbl>
    <w:p w14:paraId="3AD766A1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7488F2F8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44DE150C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16DA3811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4 de septiembre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4CA59B53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08448D02" w14:textId="77777777" w:rsidR="00B9040A" w:rsidRPr="00A336B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14:paraId="48E22EA3" w14:textId="77777777" w:rsidR="00D838DC" w:rsidRPr="00A336B5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50D4E6FD" w14:textId="77777777" w:rsidR="004D0EEF" w:rsidRPr="0093144F" w:rsidRDefault="004D0EEF" w:rsidP="004D0EEF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93144F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12AE532D" w14:textId="77777777" w:rsidR="004D0EEF" w:rsidRPr="0093144F" w:rsidRDefault="004D0EEF" w:rsidP="004D0EEF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F773C9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LOUSSIANA CATHERINE SALAZAR QUIROZ</w:t>
      </w:r>
    </w:p>
    <w:p w14:paraId="44B9A1F7" w14:textId="77777777" w:rsidR="004D0EEF" w:rsidRDefault="004D0EEF" w:rsidP="004D0EEF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F773C9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Especialista Legal</w:t>
      </w:r>
    </w:p>
    <w:p w14:paraId="2087588C" w14:textId="77777777" w:rsidR="004D0EEF" w:rsidRPr="00F773C9" w:rsidRDefault="004D0EEF" w:rsidP="004D0EEF">
      <w:pPr>
        <w:suppressAutoHyphens/>
        <w:jc w:val="center"/>
        <w:rPr>
          <w:rFonts w:ascii="Arial Narrow" w:eastAsiaTheme="minorHAnsi" w:hAnsi="Arial Narrow"/>
          <w:b/>
          <w:sz w:val="22"/>
          <w:szCs w:val="22"/>
          <w:lang w:eastAsia="en-US"/>
        </w:rPr>
      </w:pPr>
      <w:r w:rsidRPr="00F773C9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 xml:space="preserve">Comisión de Protección al Consumidor </w:t>
      </w:r>
      <w:proofErr w:type="spellStart"/>
      <w:r w:rsidRPr="00F773C9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N°</w:t>
      </w:r>
      <w:proofErr w:type="spellEnd"/>
      <w:r w:rsidRPr="00F773C9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 xml:space="preserve"> 1</w:t>
      </w:r>
    </w:p>
    <w:p w14:paraId="46BA63E7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77978130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ACC/JCQ </w:t>
      </w:r>
    </w:p>
    <w:p w14:paraId="0A43FA56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6CE77E4B" w14:textId="044BB948" w:rsidR="00BD0145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6522D9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6522D9">
        <w:rPr>
          <w:rFonts w:ascii="Arial Narrow" w:hAnsi="Arial Narrow" w:cs="Arial"/>
          <w:noProof/>
          <w:sz w:val="20"/>
          <w:szCs w:val="20"/>
        </w:rPr>
        <w:t>1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foja)</w:t>
      </w:r>
      <w:r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07E50746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7854BE00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660A0154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28E1F31F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7F38AC8C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0F443CA6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3C407138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47D774D6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2FAA08FD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 xml:space="preserve">El Código de Búsqueda Rápida le permitirá acceder de manera ágil a la información sobre su expediente a través de nuestro Sistema de </w:t>
      </w:r>
      <w:proofErr w:type="gramStart"/>
      <w:r w:rsidR="009B67C5" w:rsidRPr="00F105E3">
        <w:rPr>
          <w:rFonts w:ascii="Arial Narrow" w:hAnsi="Arial Narrow" w:cs="Arial"/>
        </w:rPr>
        <w:t>Call Center</w:t>
      </w:r>
      <w:proofErr w:type="gramEnd"/>
      <w:r w:rsidR="009B67C5" w:rsidRPr="00F105E3">
        <w:rPr>
          <w:rFonts w:ascii="Arial Narrow" w:hAnsi="Arial Narrow" w:cs="Arial"/>
        </w:rPr>
        <w:t>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2927A42F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70D2637B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523F5FAB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6445F1DE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FFBE9" w14:textId="77777777" w:rsidR="00594706" w:rsidRDefault="00594706">
      <w:r>
        <w:separator/>
      </w:r>
    </w:p>
  </w:endnote>
  <w:endnote w:type="continuationSeparator" w:id="0">
    <w:p w14:paraId="7D4C3BBD" w14:textId="77777777" w:rsidR="00594706" w:rsidRDefault="005947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D357E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6389F8DD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E1E9C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A2402" w14:textId="77777777" w:rsidR="00594706" w:rsidRDefault="00594706">
      <w:r>
        <w:separator/>
      </w:r>
    </w:p>
  </w:footnote>
  <w:footnote w:type="continuationSeparator" w:id="0">
    <w:p w14:paraId="7CAE5B2B" w14:textId="77777777" w:rsidR="00594706" w:rsidRDefault="005947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C24A5" w14:textId="77777777" w:rsidR="006522D9" w:rsidRDefault="006522D9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4C442782" w14:textId="77777777" w:rsidR="006522D9" w:rsidRDefault="006522D9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0BD133D6" w14:textId="77777777" w:rsidR="006522D9" w:rsidRDefault="006522D9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67EEC176" w14:textId="77777777" w:rsidR="006522D9" w:rsidRDefault="006522D9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5C17C790" w14:textId="73BE55CE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9264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174FC7C4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6AAF659E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65DA602C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3536526">
    <w:abstractNumId w:val="1"/>
  </w:num>
  <w:num w:numId="2" w16cid:durableId="795367820">
    <w:abstractNumId w:val="4"/>
  </w:num>
  <w:num w:numId="3" w16cid:durableId="166679355">
    <w:abstractNumId w:val="1"/>
  </w:num>
  <w:num w:numId="4" w16cid:durableId="1752580068">
    <w:abstractNumId w:val="4"/>
  </w:num>
  <w:num w:numId="5" w16cid:durableId="1827358355">
    <w:abstractNumId w:val="5"/>
  </w:num>
  <w:num w:numId="6" w16cid:durableId="642781062">
    <w:abstractNumId w:val="3"/>
  </w:num>
  <w:num w:numId="7" w16cid:durableId="507793493">
    <w:abstractNumId w:val="2"/>
  </w:num>
  <w:num w:numId="8" w16cid:durableId="478232394">
    <w:abstractNumId w:val="6"/>
  </w:num>
  <w:num w:numId="9" w16cid:durableId="259139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15201"/>
    <w:rsid w:val="00116052"/>
    <w:rsid w:val="00117D97"/>
    <w:rsid w:val="001460E1"/>
    <w:rsid w:val="0015087A"/>
    <w:rsid w:val="00195ECA"/>
    <w:rsid w:val="001A54D7"/>
    <w:rsid w:val="001D3041"/>
    <w:rsid w:val="001E599A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82FC6"/>
    <w:rsid w:val="00397208"/>
    <w:rsid w:val="003E3434"/>
    <w:rsid w:val="00402A13"/>
    <w:rsid w:val="00410E06"/>
    <w:rsid w:val="0042419C"/>
    <w:rsid w:val="004502FE"/>
    <w:rsid w:val="0046723F"/>
    <w:rsid w:val="00467839"/>
    <w:rsid w:val="00492222"/>
    <w:rsid w:val="004A16D9"/>
    <w:rsid w:val="004B5AAF"/>
    <w:rsid w:val="004C40E9"/>
    <w:rsid w:val="004C54FB"/>
    <w:rsid w:val="004D0EEF"/>
    <w:rsid w:val="004F158F"/>
    <w:rsid w:val="00504F62"/>
    <w:rsid w:val="005106D3"/>
    <w:rsid w:val="00527816"/>
    <w:rsid w:val="00544A9D"/>
    <w:rsid w:val="00561659"/>
    <w:rsid w:val="00581A0E"/>
    <w:rsid w:val="00591A56"/>
    <w:rsid w:val="00594706"/>
    <w:rsid w:val="005A6126"/>
    <w:rsid w:val="005A6375"/>
    <w:rsid w:val="005B20A1"/>
    <w:rsid w:val="005E5DF3"/>
    <w:rsid w:val="005F221E"/>
    <w:rsid w:val="006522D9"/>
    <w:rsid w:val="006527B2"/>
    <w:rsid w:val="00662CD3"/>
    <w:rsid w:val="006D500C"/>
    <w:rsid w:val="006F6BF5"/>
    <w:rsid w:val="00731106"/>
    <w:rsid w:val="00740FC8"/>
    <w:rsid w:val="007515C6"/>
    <w:rsid w:val="0075654B"/>
    <w:rsid w:val="00761278"/>
    <w:rsid w:val="0076629C"/>
    <w:rsid w:val="007A7F0C"/>
    <w:rsid w:val="007B5850"/>
    <w:rsid w:val="007B5D52"/>
    <w:rsid w:val="007C1620"/>
    <w:rsid w:val="007C427C"/>
    <w:rsid w:val="00805C35"/>
    <w:rsid w:val="00825CC6"/>
    <w:rsid w:val="00834109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35BEB"/>
    <w:rsid w:val="0095141B"/>
    <w:rsid w:val="009568EE"/>
    <w:rsid w:val="00964303"/>
    <w:rsid w:val="00982F29"/>
    <w:rsid w:val="009932C7"/>
    <w:rsid w:val="009B671B"/>
    <w:rsid w:val="009B67C5"/>
    <w:rsid w:val="009C6AB3"/>
    <w:rsid w:val="009D6431"/>
    <w:rsid w:val="00A30F2E"/>
    <w:rsid w:val="00A336B5"/>
    <w:rsid w:val="00A355D9"/>
    <w:rsid w:val="00A90F1B"/>
    <w:rsid w:val="00AD308B"/>
    <w:rsid w:val="00AF717B"/>
    <w:rsid w:val="00B03FEE"/>
    <w:rsid w:val="00B05A72"/>
    <w:rsid w:val="00B0763F"/>
    <w:rsid w:val="00B150F9"/>
    <w:rsid w:val="00B45E2A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F541C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38DC"/>
    <w:rsid w:val="00D967CF"/>
    <w:rsid w:val="00DA0566"/>
    <w:rsid w:val="00DB7BF5"/>
    <w:rsid w:val="00DD2BBC"/>
    <w:rsid w:val="00DE191C"/>
    <w:rsid w:val="00DE7EF5"/>
    <w:rsid w:val="00DF3573"/>
    <w:rsid w:val="00E2429B"/>
    <w:rsid w:val="00E450F9"/>
    <w:rsid w:val="00E65771"/>
    <w:rsid w:val="00E7361C"/>
    <w:rsid w:val="00E757C9"/>
    <w:rsid w:val="00E76AFB"/>
    <w:rsid w:val="00E819F7"/>
    <w:rsid w:val="00E95F3D"/>
    <w:rsid w:val="00EA4854"/>
    <w:rsid w:val="00EB2884"/>
    <w:rsid w:val="00EC5849"/>
    <w:rsid w:val="00EF3155"/>
    <w:rsid w:val="00F0335A"/>
    <w:rsid w:val="00F03FA3"/>
    <w:rsid w:val="00F105E3"/>
    <w:rsid w:val="00F55255"/>
    <w:rsid w:val="00F61853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6D835B4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39</TotalTime>
  <Pages>1</Pages>
  <Words>229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26</cp:revision>
  <dcterms:created xsi:type="dcterms:W3CDTF">2017-09-08T19:50:00Z</dcterms:created>
  <dcterms:modified xsi:type="dcterms:W3CDTF">2026-09-12T01:34:00Z</dcterms:modified>
</cp:coreProperties>
</file>