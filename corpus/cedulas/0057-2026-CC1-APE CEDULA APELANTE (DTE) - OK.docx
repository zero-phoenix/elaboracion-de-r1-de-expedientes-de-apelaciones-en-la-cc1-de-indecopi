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1112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365AAC31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F8CA6AC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10 de abril de 2026</w:t>
      </w:r>
    </w:p>
    <w:p w14:paraId="61E2EA47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9427ECE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000057-2026/CC1-APELACION</w:t>
      </w:r>
    </w:p>
    <w:p w14:paraId="67079CF2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000819-2025/PS1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2E6ED789" w14:textId="77777777" w:rsidTr="004F158F">
        <w:trPr>
          <w:trHeight w:val="987"/>
        </w:trPr>
        <w:tc>
          <w:tcPr>
            <w:tcW w:w="3684" w:type="dxa"/>
          </w:tcPr>
          <w:p w14:paraId="2A1CD046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26449272</w:t>
            </w:r>
          </w:p>
        </w:tc>
      </w:tr>
    </w:tbl>
    <w:p w14:paraId="6D4F6EE5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1B5E360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84ADD72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B1E156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C28436D" w14:textId="1C5A06F8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B947D4">
        <w:rPr>
          <w:rFonts w:ascii="Arial Narrow" w:hAnsi="Arial Narrow" w:cs="Arial"/>
          <w:sz w:val="22"/>
          <w:szCs w:val="22"/>
        </w:rPr>
        <w:t>a</w:t>
      </w:r>
    </w:p>
    <w:p w14:paraId="7FAF5DBF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JULISSA KELLY MUÑOZ VILLALOBOS</w:t>
      </w:r>
    </w:p>
    <w:p w14:paraId="05AC6E96" w14:textId="77777777"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MJULISSAVILLALOBOS97@GMAIL.COM</w:t>
      </w:r>
    </w:p>
    <w:p w14:paraId="431B3042" w14:textId="2F4EF7F2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62D5B8A9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5171D8F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*2026-CC1-N013815*</w:t>
            </w:r>
          </w:p>
        </w:tc>
      </w:tr>
    </w:tbl>
    <w:p w14:paraId="3C1A10B3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EFF6CAE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37F93E41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6FD624CB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054E7024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2D30DA3D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463122BD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660E788F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7CE4467F" w14:textId="77777777" w:rsidR="00BC2F20" w:rsidRPr="00BC2F20" w:rsidRDefault="00BC2F20" w:rsidP="00BC2F20">
      <w:pPr>
        <w:jc w:val="both"/>
        <w:rPr>
          <w:rFonts w:ascii="Arial Narrow" w:hAnsi="Arial Narrow" w:cs="Arial"/>
          <w:bCs/>
          <w:sz w:val="22"/>
          <w:szCs w:val="22"/>
        </w:rPr>
      </w:pPr>
    </w:p>
    <w:p w14:paraId="6AAC1620" w14:textId="77777777" w:rsidR="00F851E2" w:rsidRPr="00C85E9A" w:rsidRDefault="00F851E2" w:rsidP="00F851E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66D9C315" w14:textId="77777777" w:rsidR="00F851E2" w:rsidRPr="00C85E9A" w:rsidRDefault="00F851E2" w:rsidP="00F851E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4B1DE754" w14:textId="77777777" w:rsidR="00F851E2" w:rsidRPr="00C85E9A" w:rsidRDefault="00F851E2" w:rsidP="00F851E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55404E2B" w14:textId="77777777" w:rsidR="00F851E2" w:rsidRPr="006F39B7" w:rsidRDefault="00F851E2" w:rsidP="00F851E2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2D8AE42F" w14:textId="77777777" w:rsidR="00BC2F20" w:rsidRPr="00BC2F20" w:rsidRDefault="00BC2F20" w:rsidP="00BC2F20">
      <w:pPr>
        <w:jc w:val="both"/>
        <w:rPr>
          <w:rFonts w:ascii="Arial Narrow" w:hAnsi="Arial Narrow" w:cs="Arial"/>
          <w:bCs/>
          <w:sz w:val="22"/>
          <w:szCs w:val="22"/>
        </w:rPr>
      </w:pPr>
    </w:p>
    <w:p w14:paraId="7AEC1343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DABF6A3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5921AA73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7B94D271" w14:textId="6BE48085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B947D4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3B2A1C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175A42F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CC8F38B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4342391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F45461F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F9FE1F0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15DC4695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73AB8362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3E8C7EE5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EECFCF2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54B09D04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168478C6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731A00FE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47A511E6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C50DA" w14:textId="77777777" w:rsidR="004A03D0" w:rsidRDefault="004A03D0">
      <w:r>
        <w:separator/>
      </w:r>
    </w:p>
  </w:endnote>
  <w:endnote w:type="continuationSeparator" w:id="0">
    <w:p w14:paraId="4E559574" w14:textId="77777777" w:rsidR="004A03D0" w:rsidRDefault="004A0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F550D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35EA0E5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23B7D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CEDF6" w14:textId="77777777" w:rsidR="004A03D0" w:rsidRDefault="004A03D0">
      <w:r>
        <w:separator/>
      </w:r>
    </w:p>
  </w:footnote>
  <w:footnote w:type="continuationSeparator" w:id="0">
    <w:p w14:paraId="58BC5E7E" w14:textId="77777777" w:rsidR="004A03D0" w:rsidRDefault="004A0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7556" w14:textId="77777777" w:rsidR="00BC2F20" w:rsidRDefault="00BC2F2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91E0713" w14:textId="77777777" w:rsidR="00BC2F20" w:rsidRDefault="00BC2F2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F38A884" w14:textId="77777777" w:rsidR="00BC2F20" w:rsidRDefault="00BC2F2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F107D9A" w14:textId="77777777" w:rsidR="00BC2F20" w:rsidRDefault="00BC2F2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99F40C7" w14:textId="6BA5B4A8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0D84CBC4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A89DDE5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6125CCD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807403">
    <w:abstractNumId w:val="1"/>
  </w:num>
  <w:num w:numId="2" w16cid:durableId="1620381909">
    <w:abstractNumId w:val="4"/>
  </w:num>
  <w:num w:numId="3" w16cid:durableId="1005783269">
    <w:abstractNumId w:val="1"/>
  </w:num>
  <w:num w:numId="4" w16cid:durableId="211965824">
    <w:abstractNumId w:val="4"/>
  </w:num>
  <w:num w:numId="5" w16cid:durableId="1326401557">
    <w:abstractNumId w:val="5"/>
  </w:num>
  <w:num w:numId="6" w16cid:durableId="1479690100">
    <w:abstractNumId w:val="3"/>
  </w:num>
  <w:num w:numId="7" w16cid:durableId="1344092109">
    <w:abstractNumId w:val="2"/>
  </w:num>
  <w:num w:numId="8" w16cid:durableId="1560937679">
    <w:abstractNumId w:val="6"/>
  </w:num>
  <w:num w:numId="9" w16cid:durableId="188101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84E96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1A1"/>
    <w:rsid w:val="00305F2B"/>
    <w:rsid w:val="00312DFB"/>
    <w:rsid w:val="003203AF"/>
    <w:rsid w:val="00322688"/>
    <w:rsid w:val="0032388D"/>
    <w:rsid w:val="00326028"/>
    <w:rsid w:val="00333E6B"/>
    <w:rsid w:val="003507CC"/>
    <w:rsid w:val="00382FC6"/>
    <w:rsid w:val="00397208"/>
    <w:rsid w:val="003B2A1C"/>
    <w:rsid w:val="003E3434"/>
    <w:rsid w:val="00402A13"/>
    <w:rsid w:val="00410E06"/>
    <w:rsid w:val="0042419C"/>
    <w:rsid w:val="004502FE"/>
    <w:rsid w:val="0046723F"/>
    <w:rsid w:val="00467839"/>
    <w:rsid w:val="00492222"/>
    <w:rsid w:val="004A03D0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9202C"/>
    <w:rsid w:val="005A6126"/>
    <w:rsid w:val="005A6375"/>
    <w:rsid w:val="005B20A1"/>
    <w:rsid w:val="005E5DF3"/>
    <w:rsid w:val="005F221E"/>
    <w:rsid w:val="006527B2"/>
    <w:rsid w:val="00662CD3"/>
    <w:rsid w:val="006D500C"/>
    <w:rsid w:val="006E5024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7D112B"/>
    <w:rsid w:val="00805C35"/>
    <w:rsid w:val="0081216A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0995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16481"/>
    <w:rsid w:val="00B45E2A"/>
    <w:rsid w:val="00B717B8"/>
    <w:rsid w:val="00B7527E"/>
    <w:rsid w:val="00B855EC"/>
    <w:rsid w:val="00B8787D"/>
    <w:rsid w:val="00B9040A"/>
    <w:rsid w:val="00B90838"/>
    <w:rsid w:val="00B90963"/>
    <w:rsid w:val="00B947D4"/>
    <w:rsid w:val="00BC26CD"/>
    <w:rsid w:val="00BC2F20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11EA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851E2"/>
    <w:rsid w:val="00F93F91"/>
    <w:rsid w:val="00FA1557"/>
    <w:rsid w:val="00FE443C"/>
    <w:rsid w:val="00FE6DB6"/>
    <w:rsid w:val="00FE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2BD4D99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43</TotalTime>
  <Pages>1</Pages>
  <Words>228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31</cp:revision>
  <cp:lastPrinted>2026-04-13T23:29:00Z</cp:lastPrinted>
  <dcterms:created xsi:type="dcterms:W3CDTF">2017-09-08T19:50:00Z</dcterms:created>
  <dcterms:modified xsi:type="dcterms:W3CDTF">2026-04-13T23:29:00Z</dcterms:modified>
</cp:coreProperties>
</file>