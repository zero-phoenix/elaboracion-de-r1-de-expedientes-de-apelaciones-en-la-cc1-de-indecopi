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F779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055D41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7B66F3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0CD56A4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25BACD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000098-2026/CC1-APELACION</w:t>
      </w:r>
    </w:p>
    <w:p w14:paraId="42039086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000662-2025/PS1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D6ADE4D" w14:textId="77777777" w:rsidTr="004F158F">
        <w:trPr>
          <w:trHeight w:val="987"/>
        </w:trPr>
        <w:tc>
          <w:tcPr>
            <w:tcW w:w="3684" w:type="dxa"/>
          </w:tcPr>
          <w:p w14:paraId="1DCC306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26451523</w:t>
            </w:r>
          </w:p>
        </w:tc>
      </w:tr>
    </w:tbl>
    <w:p w14:paraId="47DF10D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396761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E3CB2E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9A85FB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B6D1633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2F95BC6" w14:textId="166C78A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DF04DD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5B04AA3D" w14:textId="4D219934" w:rsidR="00A90F1B" w:rsidRPr="00DF04DD" w:rsidRDefault="00E7361C" w:rsidP="00DF04DD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68473A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D03D16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*2026-CC1-N015106*</w:t>
            </w:r>
          </w:p>
        </w:tc>
      </w:tr>
    </w:tbl>
    <w:p w14:paraId="5256438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268AAB7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46A1C2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5C7C13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B4B3C4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0547AF0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3FD086E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836C9A1" w14:textId="77777777" w:rsidR="00DF04DD" w:rsidRPr="00420471" w:rsidRDefault="00DF04DD" w:rsidP="00DF04D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58E1EE9E" w14:textId="77777777" w:rsidR="00DF04DD" w:rsidRPr="00420471" w:rsidRDefault="00DF04DD" w:rsidP="00DF04D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EVELING ROA QUISPE</w:t>
      </w:r>
    </w:p>
    <w:p w14:paraId="6E8C0806" w14:textId="77777777" w:rsidR="00DF04DD" w:rsidRPr="00420471" w:rsidRDefault="00DF04DD" w:rsidP="00DF04D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Secretaria Técnica</w:t>
      </w:r>
    </w:p>
    <w:p w14:paraId="0D1CCC36" w14:textId="77777777" w:rsidR="00DF04DD" w:rsidRPr="00420471" w:rsidRDefault="00DF04DD" w:rsidP="00DF04D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79450A52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8A9E09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81A54A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52F5DCC" w14:textId="4100B9D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DF04DD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DF04DD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255CAF9" w14:textId="7B3944CD" w:rsidR="007A7C29" w:rsidRDefault="007A7C29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A7C29">
        <w:rPr>
          <w:rFonts w:ascii="Arial Narrow" w:hAnsi="Arial Narrow" w:cs="Arial"/>
          <w:noProof/>
          <w:sz w:val="20"/>
          <w:szCs w:val="20"/>
        </w:rPr>
        <w:t xml:space="preserve">- Copia del escrito de la parte denunciante presentado el </w:t>
      </w:r>
      <w:r w:rsidR="00D21970" w:rsidRPr="00D21970">
        <w:rPr>
          <w:rFonts w:ascii="Arial Narrow" w:hAnsi="Arial Narrow" w:cs="Arial"/>
          <w:noProof/>
          <w:sz w:val="20"/>
          <w:szCs w:val="20"/>
        </w:rPr>
        <w:t>13 de noviembre de 2025</w:t>
      </w:r>
      <w:r w:rsidR="00D21970" w:rsidRPr="00D2197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7A7C29">
        <w:rPr>
          <w:rFonts w:ascii="Arial Narrow" w:hAnsi="Arial Narrow" w:cs="Arial"/>
          <w:noProof/>
          <w:sz w:val="20"/>
          <w:szCs w:val="20"/>
        </w:rPr>
        <w:t>(38 fojas).</w:t>
      </w:r>
    </w:p>
    <w:p w14:paraId="7A8714B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339F7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679FF3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807B12B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1417A9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A2483B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5DD7C5C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CF8CBC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FAF9DB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F4337D2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0C15D2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5C7CC" w14:textId="77777777" w:rsidR="008708C0" w:rsidRDefault="008708C0">
      <w:r>
        <w:separator/>
      </w:r>
    </w:p>
  </w:endnote>
  <w:endnote w:type="continuationSeparator" w:id="0">
    <w:p w14:paraId="74C2B403" w14:textId="77777777" w:rsidR="008708C0" w:rsidRDefault="00870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75F8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6C1729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0851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60EB" w14:textId="77777777" w:rsidR="008708C0" w:rsidRDefault="008708C0">
      <w:r>
        <w:separator/>
      </w:r>
    </w:p>
  </w:footnote>
  <w:footnote w:type="continuationSeparator" w:id="0">
    <w:p w14:paraId="65B9F3C2" w14:textId="77777777" w:rsidR="008708C0" w:rsidRDefault="00870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5CEC" w14:textId="77777777" w:rsidR="00DF04DD" w:rsidRDefault="00DF04D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D9D1D4" w14:textId="77777777" w:rsidR="00DF04DD" w:rsidRDefault="00DF04D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351606B" w14:textId="77777777" w:rsidR="00DF04DD" w:rsidRDefault="00DF04D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FBF71B7" w14:textId="77777777" w:rsidR="00DF04DD" w:rsidRDefault="00DF04D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B5314DC" w14:textId="43ECD54B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D53F5B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90562DC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EAE90C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818458">
    <w:abstractNumId w:val="1"/>
  </w:num>
  <w:num w:numId="2" w16cid:durableId="1771076648">
    <w:abstractNumId w:val="4"/>
  </w:num>
  <w:num w:numId="3" w16cid:durableId="895707169">
    <w:abstractNumId w:val="1"/>
  </w:num>
  <w:num w:numId="4" w16cid:durableId="436370495">
    <w:abstractNumId w:val="4"/>
  </w:num>
  <w:num w:numId="5" w16cid:durableId="2131894826">
    <w:abstractNumId w:val="5"/>
  </w:num>
  <w:num w:numId="6" w16cid:durableId="1207181588">
    <w:abstractNumId w:val="3"/>
  </w:num>
  <w:num w:numId="7" w16cid:durableId="1241255056">
    <w:abstractNumId w:val="2"/>
  </w:num>
  <w:num w:numId="8" w16cid:durableId="689374883">
    <w:abstractNumId w:val="6"/>
  </w:num>
  <w:num w:numId="9" w16cid:durableId="97407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C29"/>
    <w:rsid w:val="007A7F0C"/>
    <w:rsid w:val="007B5850"/>
    <w:rsid w:val="007B5D52"/>
    <w:rsid w:val="007C1620"/>
    <w:rsid w:val="007C427C"/>
    <w:rsid w:val="00805C35"/>
    <w:rsid w:val="00825CC6"/>
    <w:rsid w:val="00834109"/>
    <w:rsid w:val="008708C0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12F4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1970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04DD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D7CC60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2026-04-18T02:08:00Z</dcterms:modified>
</cp:coreProperties>
</file>