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72C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2068C6B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04595B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188DC489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1B97C9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000168-2026/CC1-APELACION</w:t>
      </w:r>
    </w:p>
    <w:p w14:paraId="13ED3E8B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001132-2025/PS1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DB263EB" w14:textId="77777777" w:rsidTr="004F158F">
        <w:trPr>
          <w:trHeight w:val="987"/>
        </w:trPr>
        <w:tc>
          <w:tcPr>
            <w:tcW w:w="3684" w:type="dxa"/>
          </w:tcPr>
          <w:p w14:paraId="0F8508E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25454731</w:t>
            </w:r>
          </w:p>
        </w:tc>
      </w:tr>
    </w:tbl>
    <w:p w14:paraId="3FB039D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6A6BBC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57D90C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D2764C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B51FB43" w14:textId="6059E52C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2321126F" w14:textId="77777777" w:rsidR="00A90F1B" w:rsidRPr="00D5152F" w:rsidRDefault="00E7361C">
      <w:pPr>
        <w:jc w:val="both"/>
        <w:rPr>
          <w:rFonts w:ascii="Arial Narrow" w:hAnsi="Arial Narrow" w:cs="Arial"/>
          <w:b/>
          <w:bCs/>
          <w:sz w:val="22"/>
          <w:szCs w:val="22"/>
          <w:lang w:val="pt-PT"/>
        </w:rPr>
      </w:pPr>
      <w:r w:rsidRPr="00D5152F">
        <w:rPr>
          <w:rFonts w:ascii="Arial Narrow" w:hAnsi="Arial Narrow" w:cs="Arial"/>
          <w:b/>
          <w:bCs/>
          <w:sz w:val="22"/>
          <w:szCs w:val="22"/>
          <w:lang w:val="pt-PT"/>
        </w:rPr>
        <w:t>DANTE SILVA ZUBIATE</w:t>
      </w:r>
    </w:p>
    <w:p w14:paraId="3C876F16" w14:textId="6D6EC72F" w:rsidR="00A90F1B" w:rsidRPr="00D5152F" w:rsidRDefault="00E7361C" w:rsidP="00D5152F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D5152F">
        <w:rPr>
          <w:rFonts w:ascii="Arial Narrow" w:hAnsi="Arial Narrow" w:cs="Arial"/>
          <w:sz w:val="22"/>
          <w:szCs w:val="22"/>
          <w:lang w:val="pt-PT"/>
        </w:rPr>
        <w:t>CORREO-E DANTE.SILVA.ZUBIATE@GMAIL.COM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7840F9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2BD6979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*2026-CC1-N017343*</w:t>
            </w:r>
          </w:p>
        </w:tc>
      </w:tr>
    </w:tbl>
    <w:p w14:paraId="1055E188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9B9C631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6F530F2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763AA6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58C057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7BA3883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E16DFB7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64F9C5A" w14:textId="77777777" w:rsidR="00D5152F" w:rsidRPr="00803AFA" w:rsidRDefault="00D5152F" w:rsidP="00D5152F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72DF6EB" w14:textId="77777777" w:rsidR="00D5152F" w:rsidRPr="00C85E9A" w:rsidRDefault="00D5152F" w:rsidP="00D5152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966877D" w14:textId="77777777" w:rsidR="00D5152F" w:rsidRPr="00C85E9A" w:rsidRDefault="00D5152F" w:rsidP="00D5152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D689264" w14:textId="77777777" w:rsidR="00D5152F" w:rsidRPr="00C85E9A" w:rsidRDefault="00D5152F" w:rsidP="00D5152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7FC4C0D8" w14:textId="77777777" w:rsidR="00D5152F" w:rsidRPr="006F39B7" w:rsidRDefault="00D5152F" w:rsidP="00D5152F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D09F982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2B5AA38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3E5016D0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187F5C4" w14:textId="2EACC29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D5152F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D5152F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7EC2FA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AEBFBA5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A21BFC9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BC74980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75B984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F212537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FEDC16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59DB3E7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E0B87B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B639AA1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72FF039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51F9D77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8E8A12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3CB8" w14:textId="77777777" w:rsidR="006D3023" w:rsidRDefault="006D3023">
      <w:r>
        <w:separator/>
      </w:r>
    </w:p>
  </w:endnote>
  <w:endnote w:type="continuationSeparator" w:id="0">
    <w:p w14:paraId="39A1BA44" w14:textId="77777777" w:rsidR="006D3023" w:rsidRDefault="006D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B71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5D6D32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0625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3CF9" w14:textId="77777777" w:rsidR="006D3023" w:rsidRDefault="006D3023">
      <w:r>
        <w:separator/>
      </w:r>
    </w:p>
  </w:footnote>
  <w:footnote w:type="continuationSeparator" w:id="0">
    <w:p w14:paraId="3723FA02" w14:textId="77777777" w:rsidR="006D3023" w:rsidRDefault="006D3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35F8" w14:textId="77777777" w:rsidR="00D5152F" w:rsidRDefault="00D5152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D8E5CC2" w14:textId="77777777" w:rsidR="00D5152F" w:rsidRDefault="00D5152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891A49E" w14:textId="77777777" w:rsidR="00D5152F" w:rsidRDefault="00D5152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1EC4CA6" w14:textId="77777777" w:rsidR="00D5152F" w:rsidRDefault="00D5152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E48FCCD" w14:textId="6665293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1170A7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BF8F70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928CCB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132643">
    <w:abstractNumId w:val="1"/>
  </w:num>
  <w:num w:numId="2" w16cid:durableId="1289360711">
    <w:abstractNumId w:val="4"/>
  </w:num>
  <w:num w:numId="3" w16cid:durableId="1386490405">
    <w:abstractNumId w:val="1"/>
  </w:num>
  <w:num w:numId="4" w16cid:durableId="1837378307">
    <w:abstractNumId w:val="4"/>
  </w:num>
  <w:num w:numId="5" w16cid:durableId="232784623">
    <w:abstractNumId w:val="5"/>
  </w:num>
  <w:num w:numId="6" w16cid:durableId="1085953966">
    <w:abstractNumId w:val="3"/>
  </w:num>
  <w:num w:numId="7" w16cid:durableId="1799033712">
    <w:abstractNumId w:val="2"/>
  </w:num>
  <w:num w:numId="8" w16cid:durableId="844394012">
    <w:abstractNumId w:val="6"/>
  </w:num>
  <w:num w:numId="9" w16cid:durableId="142876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302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50A58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5152F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E624478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2026-05-01T05:24:00Z</dcterms:modified>
</cp:coreProperties>
</file>