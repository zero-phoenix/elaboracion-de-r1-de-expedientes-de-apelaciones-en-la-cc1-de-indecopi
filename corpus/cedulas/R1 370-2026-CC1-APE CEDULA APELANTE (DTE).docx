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275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015A8D7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9FB2C7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03E52AC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9A7809F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000370-2026/CC1-APELACION</w:t>
      </w:r>
    </w:p>
    <w:p w14:paraId="79FE033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001931-2025/PS1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E48EEAB" w14:textId="77777777" w:rsidTr="004F158F">
        <w:trPr>
          <w:trHeight w:val="987"/>
        </w:trPr>
        <w:tc>
          <w:tcPr>
            <w:tcW w:w="3684" w:type="dxa"/>
          </w:tcPr>
          <w:p w14:paraId="20CD47D1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26470817</w:t>
            </w:r>
          </w:p>
        </w:tc>
      </w:tr>
    </w:tbl>
    <w:p w14:paraId="4EF91CD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5D454B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DC3174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06098A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4CCBF0B" w14:textId="4DE1E80B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BF2DE0">
        <w:rPr>
          <w:rFonts w:ascii="Arial Narrow" w:hAnsi="Arial Narrow" w:cs="Arial"/>
          <w:sz w:val="22"/>
          <w:szCs w:val="22"/>
        </w:rPr>
        <w:t>a</w:t>
      </w:r>
    </w:p>
    <w:p w14:paraId="4DC9DF50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 xml:space="preserve">PAMELA MELIZA </w:t>
      </w:r>
      <w:proofErr w:type="gramStart"/>
      <w:r w:rsidRPr="00A336B5">
        <w:rPr>
          <w:rFonts w:ascii="Arial Narrow" w:hAnsi="Arial Narrow" w:cs="Arial"/>
          <w:b/>
          <w:bCs/>
          <w:sz w:val="22"/>
          <w:szCs w:val="22"/>
        </w:rPr>
        <w:t>SALAZAR  GAMBOA</w:t>
      </w:r>
      <w:proofErr w:type="gramEnd"/>
    </w:p>
    <w:p w14:paraId="228C340A" w14:textId="72FCE2FF" w:rsidR="00A90F1B" w:rsidRPr="00BF2DE0" w:rsidRDefault="00E7361C" w:rsidP="00BF2DE0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SMELIZA028@GMAIL.COM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AA30F1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7B5203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*2026-CC1-N023498*</w:t>
            </w:r>
          </w:p>
        </w:tc>
      </w:tr>
    </w:tbl>
    <w:p w14:paraId="5C85D485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536C7F6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1A1F37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D053667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C04ED1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408D6A2" w14:textId="77777777" w:rsidR="00B9040A" w:rsidRPr="00BF2DE0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BF2DE0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21EFD1D" w14:textId="77777777" w:rsidR="00D838DC" w:rsidRPr="00BF2DE0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B764B4B" w14:textId="77777777" w:rsidR="00BF2DE0" w:rsidRPr="00C85E9A" w:rsidRDefault="00BF2DE0" w:rsidP="00BF2DE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4336A2A" w14:textId="77777777" w:rsidR="00BF2DE0" w:rsidRPr="00C85E9A" w:rsidRDefault="00BF2DE0" w:rsidP="00BF2DE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37CB902" w14:textId="77777777" w:rsidR="00BF2DE0" w:rsidRPr="00C85E9A" w:rsidRDefault="00BF2DE0" w:rsidP="00BF2DE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02D23CD9" w14:textId="77777777" w:rsidR="00BF2DE0" w:rsidRPr="006F39B7" w:rsidRDefault="00BF2DE0" w:rsidP="00BF2DE0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95B721F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435CCEE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F038CB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15C5B0C" w14:textId="77777777" w:rsidR="00BF2DE0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F2DE0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BF2DE0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163B3D67" w14:textId="3FC23886" w:rsidR="00BD0145" w:rsidRDefault="00BF2DE0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BF2DE0">
        <w:rPr>
          <w:rFonts w:ascii="Arial Narrow" w:hAnsi="Arial Narrow" w:cs="Arial"/>
          <w:noProof/>
          <w:sz w:val="20"/>
          <w:szCs w:val="20"/>
        </w:rPr>
        <w:t xml:space="preserve">Copia del escrito de </w:t>
      </w:r>
      <w:r w:rsidR="004A067A" w:rsidRPr="004A067A">
        <w:rPr>
          <w:rFonts w:ascii="Arial Narrow" w:hAnsi="Arial Narrow" w:cs="Arial"/>
          <w:noProof/>
          <w:sz w:val="20"/>
          <w:szCs w:val="20"/>
        </w:rPr>
        <w:t xml:space="preserve">Insurama Servicios Perú S.A.C. </w:t>
      </w:r>
      <w:r w:rsidRPr="00BF2DE0">
        <w:rPr>
          <w:rFonts w:ascii="Arial Narrow" w:hAnsi="Arial Narrow" w:cs="Arial"/>
          <w:noProof/>
          <w:sz w:val="20"/>
          <w:szCs w:val="20"/>
        </w:rPr>
        <w:t xml:space="preserve">presentada </w:t>
      </w:r>
      <w:r w:rsidR="004A067A">
        <w:rPr>
          <w:rFonts w:ascii="Arial Narrow" w:hAnsi="Arial Narrow" w:cs="Arial"/>
          <w:noProof/>
          <w:sz w:val="20"/>
          <w:szCs w:val="20"/>
        </w:rPr>
        <w:t xml:space="preserve">el </w:t>
      </w:r>
      <w:r w:rsidR="009C02C3" w:rsidRPr="009C02C3">
        <w:rPr>
          <w:rFonts w:ascii="Arial Narrow" w:hAnsi="Arial Narrow" w:cs="Arial"/>
          <w:noProof/>
          <w:sz w:val="20"/>
          <w:szCs w:val="20"/>
        </w:rPr>
        <w:t>16 de marzo de 2026</w:t>
      </w:r>
      <w:r w:rsidRPr="00BF2DE0">
        <w:rPr>
          <w:rFonts w:ascii="Arial Narrow" w:hAnsi="Arial Narrow" w:cs="Arial"/>
          <w:noProof/>
          <w:sz w:val="20"/>
          <w:szCs w:val="20"/>
        </w:rPr>
        <w:t xml:space="preserve"> (</w:t>
      </w:r>
      <w:r w:rsidR="009C02C3">
        <w:rPr>
          <w:rFonts w:ascii="Arial Narrow" w:hAnsi="Arial Narrow" w:cs="Arial"/>
          <w:noProof/>
          <w:sz w:val="20"/>
          <w:szCs w:val="20"/>
        </w:rPr>
        <w:t>11</w:t>
      </w:r>
      <w:r w:rsidRPr="00BF2DE0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9AF4CD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524C02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DED9553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E86919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B8BC17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8CFEEC5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B8AD9BD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C07BD81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FFDD1B5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0762F06A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9ADB5F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82A01E6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E978722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465D2" w14:textId="77777777" w:rsidR="00747987" w:rsidRDefault="00747987">
      <w:r>
        <w:separator/>
      </w:r>
    </w:p>
  </w:endnote>
  <w:endnote w:type="continuationSeparator" w:id="0">
    <w:p w14:paraId="14CD605A" w14:textId="77777777" w:rsidR="00747987" w:rsidRDefault="00747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DCA7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E9BE15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F66B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A27A" w14:textId="77777777" w:rsidR="00747987" w:rsidRDefault="00747987">
      <w:r>
        <w:separator/>
      </w:r>
    </w:p>
  </w:footnote>
  <w:footnote w:type="continuationSeparator" w:id="0">
    <w:p w14:paraId="4C83DDB9" w14:textId="77777777" w:rsidR="00747987" w:rsidRDefault="00747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8E16" w14:textId="77777777" w:rsidR="00BF2DE0" w:rsidRDefault="00BF2DE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501A8D5" w14:textId="77777777" w:rsidR="00BF2DE0" w:rsidRDefault="00BF2DE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1A90F8A" w14:textId="77777777" w:rsidR="00BF2DE0" w:rsidRDefault="00BF2DE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93DD90F" w14:textId="77777777" w:rsidR="00BF2DE0" w:rsidRDefault="00BF2DE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541820B" w14:textId="1DC5D30A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D26C4B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354E5A9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AFB6E0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432893">
    <w:abstractNumId w:val="1"/>
  </w:num>
  <w:num w:numId="2" w16cid:durableId="1376589007">
    <w:abstractNumId w:val="4"/>
  </w:num>
  <w:num w:numId="3" w16cid:durableId="1747609429">
    <w:abstractNumId w:val="1"/>
  </w:num>
  <w:num w:numId="4" w16cid:durableId="407311963">
    <w:abstractNumId w:val="4"/>
  </w:num>
  <w:num w:numId="5" w16cid:durableId="1536387110">
    <w:abstractNumId w:val="5"/>
  </w:num>
  <w:num w:numId="6" w16cid:durableId="1924949854">
    <w:abstractNumId w:val="3"/>
  </w:num>
  <w:num w:numId="7" w16cid:durableId="1685403332">
    <w:abstractNumId w:val="2"/>
  </w:num>
  <w:num w:numId="8" w16cid:durableId="1583644338">
    <w:abstractNumId w:val="6"/>
  </w:num>
  <w:num w:numId="9" w16cid:durableId="201773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6059F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067A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47987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02C3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2DE0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4D9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5F2F8AE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2026-06-05T21:53:00Z</dcterms:modified>
</cp:coreProperties>
</file>