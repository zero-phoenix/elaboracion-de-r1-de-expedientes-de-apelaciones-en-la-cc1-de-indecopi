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7DCB5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1FFADEED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7646F566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5 de junio de 2026</w:t>
      </w:r>
    </w:p>
    <w:p w14:paraId="1B4138F3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30329586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000351-2026/CC1-APELACION</w:t>
      </w:r>
    </w:p>
    <w:p w14:paraId="1F9F07F4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002001-2025/PS1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43A02658" w14:textId="77777777" w:rsidTr="004F158F">
        <w:trPr>
          <w:trHeight w:val="987"/>
        </w:trPr>
        <w:tc>
          <w:tcPr>
            <w:tcW w:w="3684" w:type="dxa"/>
          </w:tcPr>
          <w:p w14:paraId="3300E00D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26469694</w:t>
            </w:r>
          </w:p>
        </w:tc>
      </w:tr>
    </w:tbl>
    <w:p w14:paraId="71EBCCB7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7E198502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341099BC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7BE68C72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56A6F8BC" w14:textId="3643DBE0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</w:t>
      </w:r>
    </w:p>
    <w:p w14:paraId="5EA11FEF" w14:textId="3E9C036A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YSRRAEL RAMIREZ MARQUINA</w:t>
      </w:r>
    </w:p>
    <w:p w14:paraId="174BFABC" w14:textId="27B8BB5F" w:rsidR="00A90F1B" w:rsidRPr="00024316" w:rsidRDefault="00E7361C" w:rsidP="00024316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CORREO-E AREALEGAL.ASESORESRYA@GMAIL.COM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71F22F20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58DEAF26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*2026-CC1-N023449*</w:t>
            </w:r>
          </w:p>
        </w:tc>
      </w:tr>
    </w:tbl>
    <w:p w14:paraId="7306D529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682C6D85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0B726940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3F3C7F3C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5 de junio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0EEA097A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437A3748" w14:textId="77777777" w:rsidR="00B9040A" w:rsidRPr="00A336B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14:paraId="42A79435" w14:textId="77777777" w:rsidR="00D838DC" w:rsidRPr="00A336B5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31ED80EF" w14:textId="77777777" w:rsidR="00D838DC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1FF37A88" w14:textId="77777777" w:rsidR="00024316" w:rsidRPr="00C85E9A" w:rsidRDefault="00024316" w:rsidP="00024316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27AC8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5AB06EA3" w14:textId="77777777" w:rsidR="00024316" w:rsidRPr="00C85E9A" w:rsidRDefault="00024316" w:rsidP="00024316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LUISA ANALI SILVA MALPARTIDA</w:t>
      </w:r>
    </w:p>
    <w:p w14:paraId="3D914063" w14:textId="77777777" w:rsidR="00024316" w:rsidRPr="00C85E9A" w:rsidRDefault="00024316" w:rsidP="00024316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 xml:space="preserve">Ejecutivo </w:t>
      </w:r>
      <w:r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1</w:t>
      </w:r>
    </w:p>
    <w:p w14:paraId="085FFDF8" w14:textId="77777777" w:rsidR="00024316" w:rsidRPr="006F39B7" w:rsidRDefault="00024316" w:rsidP="00024316">
      <w:pPr>
        <w:suppressAutoHyphens/>
        <w:jc w:val="center"/>
        <w:rPr>
          <w:rFonts w:ascii="Arial Narrow" w:eastAsiaTheme="minorHAnsi" w:hAnsi="Arial Narrow"/>
          <w:bCs/>
          <w:sz w:val="22"/>
          <w:szCs w:val="22"/>
          <w:lang w:eastAsia="en-US"/>
        </w:rPr>
      </w:pPr>
      <w:r w:rsidRPr="006F39B7">
        <w:rPr>
          <w:rFonts w:ascii="Arial Narrow" w:eastAsiaTheme="minorHAnsi" w:hAnsi="Arial Narrow" w:cstheme="minorBidi"/>
          <w:bCs/>
          <w:sz w:val="22"/>
          <w:szCs w:val="22"/>
          <w:lang w:eastAsia="en-US"/>
        </w:rPr>
        <w:t>Comisión de Protección al Consumidor N° 1</w:t>
      </w:r>
    </w:p>
    <w:p w14:paraId="6FF05ABA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72D57D8A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NCT/JCQ </w:t>
      </w:r>
    </w:p>
    <w:p w14:paraId="033E0D99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7E9C60CC" w14:textId="6FC51EE7" w:rsidR="00BD0145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8B0E30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8B0E30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  <w:r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503A777C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6E06A6E3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103D4050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18D8FBA1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573A1CAA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70321C4D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6B6A830B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4D74B7F9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11C2AAFE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74269C73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084CE13D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0869A593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5801A5A8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506C4" w14:textId="77777777" w:rsidR="00866B9C" w:rsidRDefault="00866B9C">
      <w:r>
        <w:separator/>
      </w:r>
    </w:p>
  </w:endnote>
  <w:endnote w:type="continuationSeparator" w:id="0">
    <w:p w14:paraId="3D144B47" w14:textId="77777777" w:rsidR="00866B9C" w:rsidRDefault="00866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54AC2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57D1B703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5B37A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3A3C2" w14:textId="77777777" w:rsidR="00866B9C" w:rsidRDefault="00866B9C">
      <w:r>
        <w:separator/>
      </w:r>
    </w:p>
  </w:footnote>
  <w:footnote w:type="continuationSeparator" w:id="0">
    <w:p w14:paraId="6E6D71EE" w14:textId="77777777" w:rsidR="00866B9C" w:rsidRDefault="00866B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1D8A7" w14:textId="77777777" w:rsidR="00024316" w:rsidRDefault="00024316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3EDAA118" w14:textId="77777777" w:rsidR="00024316" w:rsidRDefault="00024316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3F2339F0" w14:textId="77777777" w:rsidR="00024316" w:rsidRDefault="00024316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538163C0" w14:textId="77777777" w:rsidR="00024316" w:rsidRDefault="00024316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0738F6C8" w14:textId="45727864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8240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2F600C02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12B968CB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6DF5F2D5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7178028">
    <w:abstractNumId w:val="1"/>
  </w:num>
  <w:num w:numId="2" w16cid:durableId="2010517961">
    <w:abstractNumId w:val="4"/>
  </w:num>
  <w:num w:numId="3" w16cid:durableId="1406148989">
    <w:abstractNumId w:val="1"/>
  </w:num>
  <w:num w:numId="4" w16cid:durableId="503208355">
    <w:abstractNumId w:val="4"/>
  </w:num>
  <w:num w:numId="5" w16cid:durableId="1365254121">
    <w:abstractNumId w:val="5"/>
  </w:num>
  <w:num w:numId="6" w16cid:durableId="1689865508">
    <w:abstractNumId w:val="3"/>
  </w:num>
  <w:num w:numId="7" w16cid:durableId="2025090776">
    <w:abstractNumId w:val="2"/>
  </w:num>
  <w:num w:numId="8" w16cid:durableId="1714041691">
    <w:abstractNumId w:val="6"/>
  </w:num>
  <w:num w:numId="9" w16cid:durableId="1029641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24316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16052"/>
    <w:rsid w:val="00117D97"/>
    <w:rsid w:val="001460E1"/>
    <w:rsid w:val="0015087A"/>
    <w:rsid w:val="00195ECA"/>
    <w:rsid w:val="001A54D7"/>
    <w:rsid w:val="001D3041"/>
    <w:rsid w:val="001E599A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82FC6"/>
    <w:rsid w:val="00397208"/>
    <w:rsid w:val="003E3434"/>
    <w:rsid w:val="00402A13"/>
    <w:rsid w:val="00410E06"/>
    <w:rsid w:val="0042419C"/>
    <w:rsid w:val="004502FE"/>
    <w:rsid w:val="0046723F"/>
    <w:rsid w:val="00467839"/>
    <w:rsid w:val="004701AF"/>
    <w:rsid w:val="00492222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6527B2"/>
    <w:rsid w:val="00662CD3"/>
    <w:rsid w:val="006D500C"/>
    <w:rsid w:val="006F6BF5"/>
    <w:rsid w:val="00731106"/>
    <w:rsid w:val="00740FC8"/>
    <w:rsid w:val="007515C6"/>
    <w:rsid w:val="0075654B"/>
    <w:rsid w:val="00761278"/>
    <w:rsid w:val="0076629C"/>
    <w:rsid w:val="007A7F0C"/>
    <w:rsid w:val="007B5850"/>
    <w:rsid w:val="007B5D52"/>
    <w:rsid w:val="007C1620"/>
    <w:rsid w:val="007C427C"/>
    <w:rsid w:val="00805C35"/>
    <w:rsid w:val="00825CC6"/>
    <w:rsid w:val="00834109"/>
    <w:rsid w:val="00866B9C"/>
    <w:rsid w:val="00871C14"/>
    <w:rsid w:val="008727A7"/>
    <w:rsid w:val="00875A15"/>
    <w:rsid w:val="0089317C"/>
    <w:rsid w:val="008A0848"/>
    <w:rsid w:val="008B0040"/>
    <w:rsid w:val="008B0E3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4303"/>
    <w:rsid w:val="00982F29"/>
    <w:rsid w:val="009932C7"/>
    <w:rsid w:val="009B671B"/>
    <w:rsid w:val="009B67C5"/>
    <w:rsid w:val="009C6AB3"/>
    <w:rsid w:val="009D6431"/>
    <w:rsid w:val="00A30F2E"/>
    <w:rsid w:val="00A336B5"/>
    <w:rsid w:val="00A355D9"/>
    <w:rsid w:val="00A852F7"/>
    <w:rsid w:val="00A90F1B"/>
    <w:rsid w:val="00AD308B"/>
    <w:rsid w:val="00AF717B"/>
    <w:rsid w:val="00B03FEE"/>
    <w:rsid w:val="00B05A72"/>
    <w:rsid w:val="00B0763F"/>
    <w:rsid w:val="00B150F9"/>
    <w:rsid w:val="00B45E2A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B7BF5"/>
    <w:rsid w:val="00DD2BBC"/>
    <w:rsid w:val="00DE191C"/>
    <w:rsid w:val="00DE7EF5"/>
    <w:rsid w:val="00DF3573"/>
    <w:rsid w:val="00E2429B"/>
    <w:rsid w:val="00E450F9"/>
    <w:rsid w:val="00E65771"/>
    <w:rsid w:val="00E7361C"/>
    <w:rsid w:val="00E757C9"/>
    <w:rsid w:val="00E819F7"/>
    <w:rsid w:val="00E95F3D"/>
    <w:rsid w:val="00EA4854"/>
    <w:rsid w:val="00EB2884"/>
    <w:rsid w:val="00EC5849"/>
    <w:rsid w:val="00EF3155"/>
    <w:rsid w:val="00F0335A"/>
    <w:rsid w:val="00F03FA3"/>
    <w:rsid w:val="00F105E3"/>
    <w:rsid w:val="00F55255"/>
    <w:rsid w:val="00F61853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CD18E1E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41</TotalTime>
  <Pages>1</Pages>
  <Words>226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26</cp:revision>
  <dcterms:created xsi:type="dcterms:W3CDTF">2017-09-08T19:50:00Z</dcterms:created>
  <dcterms:modified xsi:type="dcterms:W3CDTF">2026-06-05T19:04:00Z</dcterms:modified>
</cp:coreProperties>
</file>