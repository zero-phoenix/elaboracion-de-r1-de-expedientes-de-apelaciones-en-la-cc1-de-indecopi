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4A96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51550E78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4718F15A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24 de abril de 2026</w:t>
      </w:r>
    </w:p>
    <w:p w14:paraId="22EFE8C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68C20763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000131-2026/CC1-APELACION</w:t>
      </w:r>
    </w:p>
    <w:p w14:paraId="76A24CC9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001570-2025/PS1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08541487" w14:textId="77777777" w:rsidTr="004F158F">
        <w:trPr>
          <w:trHeight w:val="987"/>
        </w:trPr>
        <w:tc>
          <w:tcPr>
            <w:tcW w:w="3684" w:type="dxa"/>
          </w:tcPr>
          <w:p w14:paraId="4B68A378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26452665</w:t>
            </w:r>
          </w:p>
        </w:tc>
      </w:tr>
    </w:tbl>
    <w:p w14:paraId="1CA44208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6485EF37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13707A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72DFA2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9E335A9" w14:textId="0BEE29AB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</w:p>
    <w:p w14:paraId="1C8E8B3C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MIGUEL ANTONIO SALAS MEDINA</w:t>
      </w:r>
    </w:p>
    <w:p w14:paraId="0847396A" w14:textId="049308C7" w:rsidR="00A90F1B" w:rsidRPr="000F73A3" w:rsidRDefault="00E7361C" w:rsidP="000F73A3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MIGUELSALASA031171@GMAIL.COM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034A5E3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2F725506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*2026-CC1-N016257*</w:t>
            </w:r>
          </w:p>
        </w:tc>
      </w:tr>
    </w:tbl>
    <w:p w14:paraId="0ECCE616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5A38DB1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4E7FA5E1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120B75C5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24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5CB1AF8D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27A89BC6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0A6CD5D2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0C53996E" w14:textId="77777777" w:rsidR="00D838DC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3CB50DD9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0E3BE9CB" w14:textId="77777777" w:rsidR="000F73A3" w:rsidRPr="00C85E9A" w:rsidRDefault="000F73A3" w:rsidP="000F73A3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B84DA41" w14:textId="77777777" w:rsidR="000F73A3" w:rsidRPr="00C85E9A" w:rsidRDefault="000F73A3" w:rsidP="000F73A3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2B5AA5C" w14:textId="77777777" w:rsidR="000F73A3" w:rsidRPr="00C85E9A" w:rsidRDefault="000F73A3" w:rsidP="000F73A3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2E554E7C" w14:textId="77777777" w:rsidR="000F73A3" w:rsidRPr="006F39B7" w:rsidRDefault="000F73A3" w:rsidP="000F73A3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7F9FE555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342DED09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60EB2F2F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397E11C4" w14:textId="256AE3EA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0F73A3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0F73A3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347C5110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03EA9E2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F07F921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FED190B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15E67B5D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07E6C413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46175363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3AFCCED7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0F97E1F4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50C40AEE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0BE43CA2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DF6C31B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0EA7BBC0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B49DB" w14:textId="77777777" w:rsidR="00193F8C" w:rsidRDefault="00193F8C">
      <w:r>
        <w:separator/>
      </w:r>
    </w:p>
  </w:endnote>
  <w:endnote w:type="continuationSeparator" w:id="0">
    <w:p w14:paraId="1F7D4DA1" w14:textId="77777777" w:rsidR="00193F8C" w:rsidRDefault="00193F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65ACE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7665C96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D4443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62AD" w14:textId="77777777" w:rsidR="00193F8C" w:rsidRDefault="00193F8C">
      <w:r>
        <w:separator/>
      </w:r>
    </w:p>
  </w:footnote>
  <w:footnote w:type="continuationSeparator" w:id="0">
    <w:p w14:paraId="387AB225" w14:textId="77777777" w:rsidR="00193F8C" w:rsidRDefault="00193F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8F4C" w14:textId="77777777" w:rsidR="000F73A3" w:rsidRDefault="000F73A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FEF5E68" w14:textId="77777777" w:rsidR="000F73A3" w:rsidRDefault="000F73A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13FF655" w14:textId="77777777" w:rsidR="000F73A3" w:rsidRDefault="000F73A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553074F" w14:textId="77777777" w:rsidR="000F73A3" w:rsidRDefault="000F73A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67E5AC1" w14:textId="77777777" w:rsidR="000F73A3" w:rsidRDefault="000F73A3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A5B3EE3" w14:textId="0D4C62FE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776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9885731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5E85CCA3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4E088140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85792">
    <w:abstractNumId w:val="1"/>
  </w:num>
  <w:num w:numId="2" w16cid:durableId="885487320">
    <w:abstractNumId w:val="4"/>
  </w:num>
  <w:num w:numId="3" w16cid:durableId="1879277242">
    <w:abstractNumId w:val="1"/>
  </w:num>
  <w:num w:numId="4" w16cid:durableId="1716732160">
    <w:abstractNumId w:val="4"/>
  </w:num>
  <w:num w:numId="5" w16cid:durableId="883639635">
    <w:abstractNumId w:val="5"/>
  </w:num>
  <w:num w:numId="6" w16cid:durableId="1588802511">
    <w:abstractNumId w:val="3"/>
  </w:num>
  <w:num w:numId="7" w16cid:durableId="1508010882">
    <w:abstractNumId w:val="2"/>
  </w:num>
  <w:num w:numId="8" w16cid:durableId="41951913">
    <w:abstractNumId w:val="6"/>
  </w:num>
  <w:num w:numId="9" w16cid:durableId="742146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0F73A3"/>
    <w:rsid w:val="00116052"/>
    <w:rsid w:val="00117D97"/>
    <w:rsid w:val="001460E1"/>
    <w:rsid w:val="0015087A"/>
    <w:rsid w:val="00181F05"/>
    <w:rsid w:val="00193F8C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204A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026C5F9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227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25</cp:revision>
  <dcterms:created xsi:type="dcterms:W3CDTF">2017-09-08T19:50:00Z</dcterms:created>
  <dcterms:modified xsi:type="dcterms:W3CDTF">2026-04-25T02:01:00Z</dcterms:modified>
</cp:coreProperties>
</file>