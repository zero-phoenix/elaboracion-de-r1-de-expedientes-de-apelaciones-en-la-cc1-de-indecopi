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9F358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7099250C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3E2F3266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26 de junio de 2026</w:t>
      </w:r>
    </w:p>
    <w:p w14:paraId="33AD4268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18D950F9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000311-2026/CC1-APELACION</w:t>
      </w:r>
    </w:p>
    <w:p w14:paraId="640414FB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001333-2025/PS1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71EA70FE" w14:textId="77777777" w:rsidTr="004F158F">
        <w:trPr>
          <w:trHeight w:val="987"/>
        </w:trPr>
        <w:tc>
          <w:tcPr>
            <w:tcW w:w="3684" w:type="dxa"/>
          </w:tcPr>
          <w:p w14:paraId="0BA5C7B0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26466456</w:t>
            </w:r>
          </w:p>
        </w:tc>
      </w:tr>
    </w:tbl>
    <w:p w14:paraId="49FDBA1B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25D98523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4D555B3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7458088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060A657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06DA35A5" w14:textId="374878BB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LA POSITIVA SEGUROS Y REASEGUROS S.A.</w:t>
      </w:r>
      <w:r w:rsidR="00F23604">
        <w:rPr>
          <w:rFonts w:ascii="Arial Narrow" w:hAnsi="Arial Narrow" w:cs="Arial"/>
          <w:b/>
          <w:bCs/>
          <w:sz w:val="22"/>
          <w:szCs w:val="22"/>
        </w:rPr>
        <w:t>A.</w:t>
      </w:r>
    </w:p>
    <w:p w14:paraId="0B1BB343" w14:textId="22400CA1" w:rsidR="00A90F1B" w:rsidRPr="009F651B" w:rsidRDefault="00E7361C" w:rsidP="009F651B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7230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0CCD874E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40B8CE42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*2026-CC1-N027017*</w:t>
            </w:r>
          </w:p>
        </w:tc>
      </w:tr>
    </w:tbl>
    <w:p w14:paraId="43CC8032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175ED53C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2C2714D2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725694B4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26 de junio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7E93A41D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010BEDF1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41B3DE57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2C657464" w14:textId="77777777" w:rsidR="00D838DC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4B2EFBE4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0E31464C" w14:textId="77777777" w:rsidR="009F651B" w:rsidRPr="00C85E9A" w:rsidRDefault="009F651B" w:rsidP="009F651B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136281DE" w14:textId="77777777" w:rsidR="009F651B" w:rsidRPr="00C85E9A" w:rsidRDefault="009F651B" w:rsidP="009F651B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451CD43A" w14:textId="77777777" w:rsidR="009F651B" w:rsidRPr="00C85E9A" w:rsidRDefault="009F651B" w:rsidP="009F651B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 xml:space="preserve">Ejecutivo </w:t>
      </w:r>
      <w:r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1</w:t>
      </w:r>
    </w:p>
    <w:p w14:paraId="7E067FD8" w14:textId="77777777" w:rsidR="009F651B" w:rsidRPr="006F39B7" w:rsidRDefault="009F651B" w:rsidP="009F651B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41A549AA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7D07DA9E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315AD3C3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047ABD21" w14:textId="1C9FB19E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9F651B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9F651B">
        <w:rPr>
          <w:rFonts w:ascii="Arial Narrow" w:hAnsi="Arial Narrow" w:cs="Arial"/>
          <w:noProof/>
          <w:sz w:val="20"/>
          <w:szCs w:val="20"/>
        </w:rPr>
        <w:t>2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fojas)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73B653EE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34BED376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7C33567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36E47A99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764012AD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4FC00483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1319618C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1479E877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23D7CCAA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28D34869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4C8DB5E4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7387CC2F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3BB1178B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F8300" w14:textId="77777777" w:rsidR="007E2CD4" w:rsidRDefault="007E2CD4">
      <w:r>
        <w:separator/>
      </w:r>
    </w:p>
  </w:endnote>
  <w:endnote w:type="continuationSeparator" w:id="0">
    <w:p w14:paraId="38C02060" w14:textId="77777777" w:rsidR="007E2CD4" w:rsidRDefault="007E2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7DD2A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9CC3F0C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AB02B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B7851" w14:textId="77777777" w:rsidR="007E2CD4" w:rsidRDefault="007E2CD4">
      <w:r>
        <w:separator/>
      </w:r>
    </w:p>
  </w:footnote>
  <w:footnote w:type="continuationSeparator" w:id="0">
    <w:p w14:paraId="7CAB5C39" w14:textId="77777777" w:rsidR="007E2CD4" w:rsidRDefault="007E2C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84AB7" w14:textId="77777777" w:rsidR="009F651B" w:rsidRDefault="009F651B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A824830" w14:textId="77777777" w:rsidR="009F651B" w:rsidRDefault="009F651B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54E1B9D" w14:textId="77777777" w:rsidR="009F651B" w:rsidRDefault="009F651B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AF24790" w14:textId="77777777" w:rsidR="009F651B" w:rsidRDefault="009F651B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F799526" w14:textId="50864AD9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465B857E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401D1B30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37A8CB84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459431">
    <w:abstractNumId w:val="1"/>
  </w:num>
  <w:num w:numId="2" w16cid:durableId="1651210832">
    <w:abstractNumId w:val="4"/>
  </w:num>
  <w:num w:numId="3" w16cid:durableId="1892843223">
    <w:abstractNumId w:val="1"/>
  </w:num>
  <w:num w:numId="4" w16cid:durableId="1865240163">
    <w:abstractNumId w:val="4"/>
  </w:num>
  <w:num w:numId="5" w16cid:durableId="1456406694">
    <w:abstractNumId w:val="5"/>
  </w:num>
  <w:num w:numId="6" w16cid:durableId="533931123">
    <w:abstractNumId w:val="3"/>
  </w:num>
  <w:num w:numId="7" w16cid:durableId="852378636">
    <w:abstractNumId w:val="2"/>
  </w:num>
  <w:num w:numId="8" w16cid:durableId="1618634517">
    <w:abstractNumId w:val="6"/>
  </w:num>
  <w:num w:numId="9" w16cid:durableId="1569337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7E2CD4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9F651B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C590A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23604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DA007E3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41</TotalTime>
  <Pages>1</Pages>
  <Words>226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25</cp:revision>
  <dcterms:created xsi:type="dcterms:W3CDTF">2017-09-08T19:50:00Z</dcterms:created>
  <dcterms:modified xsi:type="dcterms:W3CDTF">2026-06-27T01:58:00Z</dcterms:modified>
</cp:coreProperties>
</file>