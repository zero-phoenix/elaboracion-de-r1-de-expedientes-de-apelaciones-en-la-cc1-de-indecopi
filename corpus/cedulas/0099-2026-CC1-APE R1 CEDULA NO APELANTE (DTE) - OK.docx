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4A0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E3B1049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AEC870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24 de abril de 2026</w:t>
      </w:r>
    </w:p>
    <w:p w14:paraId="3F04EE7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B3CF35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000099-2026/CC1-APELACION</w:t>
      </w:r>
    </w:p>
    <w:p w14:paraId="2C4F4B16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001144-2025/PS1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B3AFE51" w14:textId="77777777" w:rsidTr="004F158F">
        <w:trPr>
          <w:trHeight w:val="987"/>
        </w:trPr>
        <w:tc>
          <w:tcPr>
            <w:tcW w:w="3684" w:type="dxa"/>
          </w:tcPr>
          <w:p w14:paraId="79004A9A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26451539</w:t>
            </w:r>
          </w:p>
        </w:tc>
      </w:tr>
    </w:tbl>
    <w:p w14:paraId="413B3361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72EF4C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F71E07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EBC40F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7143AFD" w14:textId="13F7BC7C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E66134">
        <w:rPr>
          <w:rFonts w:ascii="Arial Narrow" w:hAnsi="Arial Narrow" w:cs="Arial"/>
          <w:sz w:val="22"/>
          <w:szCs w:val="22"/>
        </w:rPr>
        <w:t>a</w:t>
      </w:r>
    </w:p>
    <w:p w14:paraId="4E27C2CB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LIDA AMIQUERO CRISIS</w:t>
      </w:r>
    </w:p>
    <w:p w14:paraId="6668B924" w14:textId="77777777"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wjpmoya@gmail.com</w:t>
      </w:r>
    </w:p>
    <w:p w14:paraId="74A5B86C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4A100E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FAD1C25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2F1DC369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24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3DE5250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3087F43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B62DF9C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2B293605" w14:textId="77777777" w:rsidR="00662CD3" w:rsidRPr="00E66134" w:rsidRDefault="00662CD3" w:rsidP="00E66134">
      <w:pPr>
        <w:jc w:val="center"/>
        <w:rPr>
          <w:rFonts w:ascii="Arial Narrow" w:hAnsi="Arial Narrow" w:cs="Arial"/>
          <w:b/>
          <w:sz w:val="22"/>
          <w:szCs w:val="22"/>
        </w:rPr>
      </w:pPr>
    </w:p>
    <w:p w14:paraId="3C598E45" w14:textId="77777777" w:rsidR="00284692" w:rsidRPr="00C85E9A" w:rsidRDefault="00284692" w:rsidP="0028469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2B3D0CC" w14:textId="77777777" w:rsidR="00284692" w:rsidRPr="00C85E9A" w:rsidRDefault="00284692" w:rsidP="0028469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575DF2E2" w14:textId="77777777" w:rsidR="00284692" w:rsidRPr="00C85E9A" w:rsidRDefault="00284692" w:rsidP="0028469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4A3B9A99" w14:textId="77777777" w:rsidR="00284692" w:rsidRPr="006F39B7" w:rsidRDefault="00284692" w:rsidP="00284692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5CDF8B6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9CB4A77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6F483B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D6E883C" w14:textId="50B8A88A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66134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66134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F69DD97" w14:textId="3055EE1A" w:rsidR="00E66134" w:rsidRDefault="00E66134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E66134">
        <w:rPr>
          <w:rFonts w:ascii="Arial Narrow" w:hAnsi="Arial Narrow" w:cs="Arial"/>
          <w:noProof/>
          <w:sz w:val="20"/>
          <w:szCs w:val="20"/>
        </w:rPr>
        <w:t>Copia del escrito de la parte denunciada presentado el 13 de noviembre de 2025</w:t>
      </w:r>
      <w:r>
        <w:rPr>
          <w:rFonts w:ascii="Arial Narrow" w:hAnsi="Arial Narrow" w:cs="Arial"/>
          <w:noProof/>
          <w:sz w:val="20"/>
          <w:szCs w:val="20"/>
        </w:rPr>
        <w:t xml:space="preserve"> (10 fojas).</w:t>
      </w:r>
    </w:p>
    <w:p w14:paraId="346D1D78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9105CD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3C73CB6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D70F552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180378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4EE489A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EDE65A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46417B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EEF4E55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D9CCDDA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391D5CC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CC3D664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00487A8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7439" w14:textId="77777777" w:rsidR="00250811" w:rsidRDefault="00250811">
      <w:r>
        <w:separator/>
      </w:r>
    </w:p>
  </w:endnote>
  <w:endnote w:type="continuationSeparator" w:id="0">
    <w:p w14:paraId="26A3D857" w14:textId="77777777" w:rsidR="00250811" w:rsidRDefault="00250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210D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8989FE7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C23B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BB10E" w14:textId="77777777" w:rsidR="00250811" w:rsidRDefault="00250811">
      <w:r>
        <w:separator/>
      </w:r>
    </w:p>
  </w:footnote>
  <w:footnote w:type="continuationSeparator" w:id="0">
    <w:p w14:paraId="4B208257" w14:textId="77777777" w:rsidR="00250811" w:rsidRDefault="00250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DE665" w14:textId="77777777" w:rsidR="00E66134" w:rsidRDefault="00E661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FE0DAA7" w14:textId="77777777" w:rsidR="00E66134" w:rsidRDefault="00E661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A1DA32C" w14:textId="77777777" w:rsidR="00E66134" w:rsidRDefault="00E661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DFB793F" w14:textId="77777777" w:rsidR="00E66134" w:rsidRDefault="00E661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E5F7C99" w14:textId="2E098336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03BD5E6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28983A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08BEF1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311823">
    <w:abstractNumId w:val="1"/>
  </w:num>
  <w:num w:numId="2" w16cid:durableId="1184827452">
    <w:abstractNumId w:val="4"/>
  </w:num>
  <w:num w:numId="3" w16cid:durableId="717826738">
    <w:abstractNumId w:val="1"/>
  </w:num>
  <w:num w:numId="4" w16cid:durableId="94056800">
    <w:abstractNumId w:val="4"/>
  </w:num>
  <w:num w:numId="5" w16cid:durableId="1818646442">
    <w:abstractNumId w:val="5"/>
  </w:num>
  <w:num w:numId="6" w16cid:durableId="1152678793">
    <w:abstractNumId w:val="3"/>
  </w:num>
  <w:num w:numId="7" w16cid:durableId="1668704067">
    <w:abstractNumId w:val="2"/>
  </w:num>
  <w:num w:numId="8" w16cid:durableId="821196209">
    <w:abstractNumId w:val="6"/>
  </w:num>
  <w:num w:numId="9" w16cid:durableId="119985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28CC"/>
    <w:rsid w:val="001A54D7"/>
    <w:rsid w:val="001D3041"/>
    <w:rsid w:val="001E599A"/>
    <w:rsid w:val="00222323"/>
    <w:rsid w:val="00240CFE"/>
    <w:rsid w:val="0024777C"/>
    <w:rsid w:val="00250811"/>
    <w:rsid w:val="002523E5"/>
    <w:rsid w:val="002635F7"/>
    <w:rsid w:val="00277D72"/>
    <w:rsid w:val="00284692"/>
    <w:rsid w:val="002A0279"/>
    <w:rsid w:val="002B6AAE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3E72BD"/>
    <w:rsid w:val="00402A13"/>
    <w:rsid w:val="00410E06"/>
    <w:rsid w:val="00412FED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66134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D426195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28</cp:revision>
  <cp:lastPrinted>2026-04-25T00:30:00Z</cp:lastPrinted>
  <dcterms:created xsi:type="dcterms:W3CDTF">2017-09-08T19:50:00Z</dcterms:created>
  <dcterms:modified xsi:type="dcterms:W3CDTF">2026-04-25T00:44:00Z</dcterms:modified>
</cp:coreProperties>
</file>