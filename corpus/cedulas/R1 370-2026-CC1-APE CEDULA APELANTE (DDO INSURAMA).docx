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8ADA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C63D0C6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C4CEDE8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5E4FBD0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41407DE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000370-2026/CC1-APELACION</w:t>
      </w:r>
    </w:p>
    <w:p w14:paraId="7F7EA45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001931-2025/PS1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FB15EA4" w14:textId="77777777" w:rsidTr="004F158F">
        <w:trPr>
          <w:trHeight w:val="987"/>
        </w:trPr>
        <w:tc>
          <w:tcPr>
            <w:tcW w:w="3684" w:type="dxa"/>
          </w:tcPr>
          <w:p w14:paraId="38729B02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26470817</w:t>
            </w:r>
          </w:p>
        </w:tc>
      </w:tr>
    </w:tbl>
    <w:p w14:paraId="728874E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7FA562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9C8F17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CE4121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49798A3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6C75E3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INSURAMA SERVICIOS PERU S.A.C.</w:t>
      </w:r>
    </w:p>
    <w:p w14:paraId="363D78C2" w14:textId="4075AE64" w:rsidR="00A90F1B" w:rsidRPr="0042167D" w:rsidRDefault="00E7361C" w:rsidP="0042167D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284718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EE12F82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F4E6E0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*2026-CC1-N023497*</w:t>
            </w:r>
          </w:p>
        </w:tc>
      </w:tr>
    </w:tbl>
    <w:p w14:paraId="0FE86406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151ECD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EF7792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6EEA0FC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BA2ADA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AECABCC" w14:textId="77777777" w:rsidR="00B9040A" w:rsidRPr="0042167D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42167D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34877991" w14:textId="77777777" w:rsidR="00D838DC" w:rsidRPr="0042167D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41D3863" w14:textId="77777777" w:rsidR="0042167D" w:rsidRPr="00C85E9A" w:rsidRDefault="0042167D" w:rsidP="0042167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008DD77" w14:textId="77777777" w:rsidR="0042167D" w:rsidRPr="00C85E9A" w:rsidRDefault="0042167D" w:rsidP="0042167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1F252494" w14:textId="77777777" w:rsidR="0042167D" w:rsidRPr="00C85E9A" w:rsidRDefault="0042167D" w:rsidP="0042167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6EF90F77" w14:textId="77777777" w:rsidR="0042167D" w:rsidRPr="006F39B7" w:rsidRDefault="0042167D" w:rsidP="0042167D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194D270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FDF483B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3E2CF9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B1797A5" w14:textId="77777777" w:rsidR="00C21D39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42167D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42167D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5F4354C8" w14:textId="23D51A8B" w:rsidR="00BD0145" w:rsidRDefault="00C21D39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21D39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>
        <w:rPr>
          <w:rFonts w:ascii="Arial Narrow" w:hAnsi="Arial Narrow" w:cs="Arial"/>
          <w:noProof/>
          <w:sz w:val="20"/>
          <w:szCs w:val="20"/>
        </w:rPr>
        <w:t>denunciante</w:t>
      </w:r>
      <w:r w:rsidRPr="00C21D39">
        <w:rPr>
          <w:rFonts w:ascii="Arial Narrow" w:hAnsi="Arial Narrow" w:cs="Arial"/>
          <w:noProof/>
          <w:sz w:val="20"/>
          <w:szCs w:val="20"/>
        </w:rPr>
        <w:t xml:space="preserve"> presentada el </w:t>
      </w:r>
      <w:r w:rsidR="00A25A82" w:rsidRPr="00A25A82">
        <w:rPr>
          <w:rFonts w:ascii="Arial Narrow" w:hAnsi="Arial Narrow" w:cs="Arial"/>
          <w:noProof/>
          <w:sz w:val="20"/>
          <w:szCs w:val="20"/>
        </w:rPr>
        <w:t>16 de marzo de 2026</w:t>
      </w:r>
      <w:r w:rsidR="00A25A82" w:rsidRPr="00A25A82">
        <w:rPr>
          <w:rFonts w:ascii="Arial Narrow" w:hAnsi="Arial Narrow" w:cs="Arial"/>
          <w:noProof/>
          <w:sz w:val="20"/>
          <w:szCs w:val="20"/>
        </w:rPr>
        <w:t xml:space="preserve"> </w:t>
      </w:r>
      <w:r w:rsidRPr="00C21D39">
        <w:rPr>
          <w:rFonts w:ascii="Arial Narrow" w:hAnsi="Arial Narrow" w:cs="Arial"/>
          <w:noProof/>
          <w:sz w:val="20"/>
          <w:szCs w:val="20"/>
        </w:rPr>
        <w:t>(</w:t>
      </w:r>
      <w:r w:rsidR="00A25A82">
        <w:rPr>
          <w:rFonts w:ascii="Arial Narrow" w:hAnsi="Arial Narrow" w:cs="Arial"/>
          <w:noProof/>
          <w:sz w:val="20"/>
          <w:szCs w:val="20"/>
        </w:rPr>
        <w:t>8</w:t>
      </w:r>
      <w:r w:rsidRPr="00C21D39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3518770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69A9FA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4ECBE2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9471C1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80D23AC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B30419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B1E79B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551FF9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5C7691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E16C53C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A9965A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9DD0C0F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024803A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850F" w14:textId="77777777" w:rsidR="00CA6C42" w:rsidRDefault="00CA6C42">
      <w:r>
        <w:separator/>
      </w:r>
    </w:p>
  </w:endnote>
  <w:endnote w:type="continuationSeparator" w:id="0">
    <w:p w14:paraId="730CA3C2" w14:textId="77777777" w:rsidR="00CA6C42" w:rsidRDefault="00CA6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AAC5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4362B4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08F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0EFB" w14:textId="77777777" w:rsidR="00CA6C42" w:rsidRDefault="00CA6C42">
      <w:r>
        <w:separator/>
      </w:r>
    </w:p>
  </w:footnote>
  <w:footnote w:type="continuationSeparator" w:id="0">
    <w:p w14:paraId="7465AA92" w14:textId="77777777" w:rsidR="00CA6C42" w:rsidRDefault="00CA6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2308" w14:textId="77777777" w:rsidR="0042167D" w:rsidRDefault="0042167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AEB7ADF" w14:textId="77777777" w:rsidR="0042167D" w:rsidRDefault="0042167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773B03" w14:textId="77777777" w:rsidR="0042167D" w:rsidRDefault="0042167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006194A" w14:textId="77777777" w:rsidR="0042167D" w:rsidRDefault="0042167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24EE765" w14:textId="5A1FC64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80FDF37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3F30C6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E30D4CB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2898">
    <w:abstractNumId w:val="1"/>
  </w:num>
  <w:num w:numId="2" w16cid:durableId="731194739">
    <w:abstractNumId w:val="4"/>
  </w:num>
  <w:num w:numId="3" w16cid:durableId="1394743577">
    <w:abstractNumId w:val="1"/>
  </w:num>
  <w:num w:numId="4" w16cid:durableId="1969432467">
    <w:abstractNumId w:val="4"/>
  </w:num>
  <w:num w:numId="5" w16cid:durableId="1660303158">
    <w:abstractNumId w:val="5"/>
  </w:num>
  <w:num w:numId="6" w16cid:durableId="1939754698">
    <w:abstractNumId w:val="3"/>
  </w:num>
  <w:num w:numId="7" w16cid:durableId="1449548393">
    <w:abstractNumId w:val="2"/>
  </w:num>
  <w:num w:numId="8" w16cid:durableId="208684236">
    <w:abstractNumId w:val="6"/>
  </w:num>
  <w:num w:numId="9" w16cid:durableId="35574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6059F"/>
    <w:rsid w:val="00382FC6"/>
    <w:rsid w:val="00397208"/>
    <w:rsid w:val="003E3434"/>
    <w:rsid w:val="00402A13"/>
    <w:rsid w:val="00410E06"/>
    <w:rsid w:val="0042167D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25A82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1D39"/>
    <w:rsid w:val="00C25F81"/>
    <w:rsid w:val="00C4298B"/>
    <w:rsid w:val="00C62511"/>
    <w:rsid w:val="00C72322"/>
    <w:rsid w:val="00C80266"/>
    <w:rsid w:val="00CA6C42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96E17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0082D8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2026-06-05T21:53:00Z</dcterms:modified>
</cp:coreProperties>
</file>