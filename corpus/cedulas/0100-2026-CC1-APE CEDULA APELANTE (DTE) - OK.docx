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420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39DF91B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E6A76A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28 de abril de 2026</w:t>
      </w:r>
    </w:p>
    <w:p w14:paraId="1557739D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6FAFA5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000100-2026/CC1-APELACION</w:t>
      </w:r>
    </w:p>
    <w:p w14:paraId="7561DCA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000426-2025/PS1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89D87C5" w14:textId="77777777" w:rsidTr="004F158F">
        <w:trPr>
          <w:trHeight w:val="987"/>
        </w:trPr>
        <w:tc>
          <w:tcPr>
            <w:tcW w:w="3684" w:type="dxa"/>
          </w:tcPr>
          <w:p w14:paraId="465BBE3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26451528</w:t>
            </w:r>
          </w:p>
        </w:tc>
      </w:tr>
    </w:tbl>
    <w:p w14:paraId="5E6E5C1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ACFE22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423DF6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F3EB8E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448561F" w14:textId="4CF73BD9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3E6632">
        <w:rPr>
          <w:rFonts w:ascii="Arial Narrow" w:hAnsi="Arial Narrow" w:cs="Arial"/>
          <w:sz w:val="22"/>
          <w:szCs w:val="22"/>
        </w:rPr>
        <w:t>a</w:t>
      </w:r>
    </w:p>
    <w:p w14:paraId="161CEC29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EMELY ANALI ASMAT CARRION</w:t>
      </w:r>
    </w:p>
    <w:p w14:paraId="0725DB80" w14:textId="62C372B6" w:rsidR="00A90F1B" w:rsidRPr="003E6632" w:rsidRDefault="00E7361C" w:rsidP="003E6632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ASESORIAALCONSUMIDOR13@GMAIL.COM; JMENDOZA@AMESTUDIOJURIDICO.COM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4028A9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262667C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*2026-CC1-N016603*</w:t>
            </w:r>
          </w:p>
        </w:tc>
      </w:tr>
    </w:tbl>
    <w:p w14:paraId="108BEA7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2AEE41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A71592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9758D8D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28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DC41B0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74E06AD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76315F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F4E1C43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29F2262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5DF7071B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68D87A3C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1BECA8F" w14:textId="77777777" w:rsidR="003E6632" w:rsidRPr="003E6632" w:rsidRDefault="003E6632" w:rsidP="003E6632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3E6632">
        <w:rPr>
          <w:rFonts w:ascii="Arial Narrow" w:hAnsi="Arial Narrow" w:cs="Arial"/>
          <w:bCs/>
          <w:sz w:val="22"/>
          <w:szCs w:val="22"/>
          <w:lang w:val="es-PE"/>
        </w:rPr>
        <w:t>Firmado digitalmente por</w:t>
      </w:r>
    </w:p>
    <w:p w14:paraId="2F6D9D80" w14:textId="77777777" w:rsidR="003E6632" w:rsidRPr="003E6632" w:rsidRDefault="003E6632" w:rsidP="003E6632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3E6632">
        <w:rPr>
          <w:rFonts w:ascii="Arial Narrow" w:hAnsi="Arial Narrow" w:cs="Arial"/>
          <w:b/>
          <w:bCs/>
          <w:sz w:val="22"/>
          <w:szCs w:val="22"/>
        </w:rPr>
        <w:t>LUISA ANALI SILVA MALPARTIDA</w:t>
      </w:r>
    </w:p>
    <w:p w14:paraId="1B401144" w14:textId="77777777" w:rsidR="003E6632" w:rsidRPr="003E6632" w:rsidRDefault="003E6632" w:rsidP="003E6632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3E6632">
        <w:rPr>
          <w:rFonts w:ascii="Arial Narrow" w:hAnsi="Arial Narrow" w:cs="Arial"/>
          <w:b/>
          <w:bCs/>
          <w:sz w:val="22"/>
          <w:szCs w:val="22"/>
        </w:rPr>
        <w:t>Ejecutivo 2</w:t>
      </w:r>
    </w:p>
    <w:p w14:paraId="03E32869" w14:textId="77777777" w:rsidR="003E6632" w:rsidRPr="003E6632" w:rsidRDefault="003E6632" w:rsidP="003E6632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3E6632">
        <w:rPr>
          <w:rFonts w:ascii="Arial Narrow" w:hAnsi="Arial Narrow" w:cs="Arial"/>
          <w:bCs/>
          <w:sz w:val="22"/>
          <w:szCs w:val="22"/>
        </w:rPr>
        <w:t>Comisión de Protección al Consumidor N° 1</w:t>
      </w:r>
    </w:p>
    <w:p w14:paraId="4A6B9AB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D1AFC3B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F4B1B2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F5E92F1" w14:textId="5F5C2C1D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3E6632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B3FB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A38229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69391D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64F75B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1630050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E0FBDF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9AE211E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CF6F8A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8395EC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BF6D5A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770740A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02078FA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8CDE464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DBF9470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E0E0" w14:textId="77777777" w:rsidR="00E85182" w:rsidRDefault="00E85182">
      <w:r>
        <w:separator/>
      </w:r>
    </w:p>
  </w:endnote>
  <w:endnote w:type="continuationSeparator" w:id="0">
    <w:p w14:paraId="39B52AE7" w14:textId="77777777" w:rsidR="00E85182" w:rsidRDefault="00E85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289F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E642138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D287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9A8D" w14:textId="77777777" w:rsidR="00E85182" w:rsidRDefault="00E85182">
      <w:r>
        <w:separator/>
      </w:r>
    </w:p>
  </w:footnote>
  <w:footnote w:type="continuationSeparator" w:id="0">
    <w:p w14:paraId="260F60FC" w14:textId="77777777" w:rsidR="00E85182" w:rsidRDefault="00E85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E8E1" w14:textId="77777777" w:rsidR="003E6632" w:rsidRDefault="003E663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1BA9EB7" w14:textId="77777777" w:rsidR="003E6632" w:rsidRDefault="003E663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450D9BC" w14:textId="77777777" w:rsidR="003E6632" w:rsidRDefault="003E663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76AA378" w14:textId="77777777" w:rsidR="003E6632" w:rsidRDefault="003E663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D2413B2" w14:textId="1CBDC63C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C144E8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21694F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75CEF5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666258">
    <w:abstractNumId w:val="1"/>
  </w:num>
  <w:num w:numId="2" w16cid:durableId="896941290">
    <w:abstractNumId w:val="4"/>
  </w:num>
  <w:num w:numId="3" w16cid:durableId="272638868">
    <w:abstractNumId w:val="1"/>
  </w:num>
  <w:num w:numId="4" w16cid:durableId="428893710">
    <w:abstractNumId w:val="4"/>
  </w:num>
  <w:num w:numId="5" w16cid:durableId="1372414017">
    <w:abstractNumId w:val="5"/>
  </w:num>
  <w:num w:numId="6" w16cid:durableId="450825948">
    <w:abstractNumId w:val="3"/>
  </w:num>
  <w:num w:numId="7" w16cid:durableId="1839076357">
    <w:abstractNumId w:val="2"/>
  </w:num>
  <w:num w:numId="8" w16cid:durableId="2147162779">
    <w:abstractNumId w:val="6"/>
  </w:num>
  <w:num w:numId="9" w16cid:durableId="16305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3E6632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85182"/>
    <w:rsid w:val="00E95F3D"/>
    <w:rsid w:val="00EA4854"/>
    <w:rsid w:val="00EB2884"/>
    <w:rsid w:val="00EB3FBA"/>
    <w:rsid w:val="00EC5849"/>
    <w:rsid w:val="00EF3155"/>
    <w:rsid w:val="00F00F7C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A1F3A46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2026-04-28T20:24:00Z</dcterms:modified>
</cp:coreProperties>
</file>