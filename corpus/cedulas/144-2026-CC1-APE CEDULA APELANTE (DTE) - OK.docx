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476A" w14:textId="77777777" w:rsidR="00A90F1B" w:rsidRPr="00A336B5" w:rsidRDefault="00A90F1B" w:rsidP="00E24CBB">
      <w:r w:rsidRPr="00A336B5">
        <w:t>CÉDULA DE NOTIFICACIÓN</w:t>
      </w:r>
    </w:p>
    <w:p w14:paraId="69BC7B22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ECCA81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0C591A9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15D5770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000144-2026/CC1-APELACION</w:t>
      </w:r>
    </w:p>
    <w:p w14:paraId="04F03BF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001891-2024/PS1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2D3D72B" w14:textId="77777777" w:rsidTr="004F158F">
        <w:trPr>
          <w:trHeight w:val="987"/>
        </w:trPr>
        <w:tc>
          <w:tcPr>
            <w:tcW w:w="3684" w:type="dxa"/>
          </w:tcPr>
          <w:p w14:paraId="0F38D86F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26453860</w:t>
            </w:r>
          </w:p>
        </w:tc>
      </w:tr>
    </w:tbl>
    <w:p w14:paraId="63F252FA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266302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55291F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BB5F72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ED8B319" w14:textId="593A80D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7A5B8492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CESAR ARTURO AYLLON MONGE</w:t>
      </w:r>
    </w:p>
    <w:p w14:paraId="3F855F27" w14:textId="4DC47626" w:rsidR="00A90F1B" w:rsidRPr="00555CDA" w:rsidRDefault="00E7361C" w:rsidP="00555CD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555CDA">
        <w:rPr>
          <w:rFonts w:ascii="Arial Narrow" w:hAnsi="Arial Narrow" w:cs="Arial"/>
          <w:sz w:val="22"/>
          <w:szCs w:val="22"/>
          <w:lang w:val="pt-PT"/>
        </w:rPr>
        <w:t>CORREO-E CESARAYLLONM@YAHOO.ES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0ED2A9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AA0411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*2026-CC1-N017335*</w:t>
            </w:r>
          </w:p>
        </w:tc>
      </w:tr>
    </w:tbl>
    <w:p w14:paraId="55873DEA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05F253B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D241F8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DD94DE4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48DD5E1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052FF77" w14:textId="77777777" w:rsidR="00B9040A" w:rsidRPr="00555CDA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555CDA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7B1F5331" w14:textId="77777777" w:rsidR="00D838DC" w:rsidRPr="00555CDA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BC76C45" w14:textId="77777777" w:rsidR="00D838DC" w:rsidRPr="00555CDA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EAC8986" w14:textId="77777777" w:rsidR="00555CDA" w:rsidRPr="00C85E9A" w:rsidRDefault="00555CDA" w:rsidP="00555CD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3C24D397" w14:textId="77777777" w:rsidR="00555CDA" w:rsidRPr="00C85E9A" w:rsidRDefault="00555CDA" w:rsidP="00555CD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BD60FB6" w14:textId="77777777" w:rsidR="00555CDA" w:rsidRPr="00C85E9A" w:rsidRDefault="00555CDA" w:rsidP="00555CD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0E259A61" w14:textId="77777777" w:rsidR="00555CDA" w:rsidRPr="006F39B7" w:rsidRDefault="00555CDA" w:rsidP="00555CDA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B6F7FAC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F81D408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12B01BF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92E6DAA" w14:textId="39FBD079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555CD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555CD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531C17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0D6C5B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A6D04FA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364EDD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206520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84ED45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7851A4E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333E0D2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844B75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F3BA49C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E26BA2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EBF6C7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0AFE67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F7FAE" w14:textId="77777777" w:rsidR="00654567" w:rsidRDefault="00654567">
      <w:r>
        <w:separator/>
      </w:r>
    </w:p>
  </w:endnote>
  <w:endnote w:type="continuationSeparator" w:id="0">
    <w:p w14:paraId="6983A7FF" w14:textId="77777777" w:rsidR="00654567" w:rsidRDefault="00654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B933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79CAFD7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56E4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4739" w14:textId="77777777" w:rsidR="00654567" w:rsidRDefault="00654567">
      <w:r>
        <w:separator/>
      </w:r>
    </w:p>
  </w:footnote>
  <w:footnote w:type="continuationSeparator" w:id="0">
    <w:p w14:paraId="7841E5BC" w14:textId="77777777" w:rsidR="00654567" w:rsidRDefault="00654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E1615" w14:textId="77777777" w:rsidR="00555CDA" w:rsidRDefault="00555CD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1A31276" w14:textId="77777777" w:rsidR="00555CDA" w:rsidRDefault="00555CD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558A2BF" w14:textId="77777777" w:rsidR="00555CDA" w:rsidRDefault="00555CD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B3A8FB6" w14:textId="77777777" w:rsidR="00555CDA" w:rsidRDefault="00555CD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B0B17FB" w14:textId="04682AB2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3A3C763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D24D43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8EE251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658484">
    <w:abstractNumId w:val="1"/>
  </w:num>
  <w:num w:numId="2" w16cid:durableId="197014174">
    <w:abstractNumId w:val="4"/>
  </w:num>
  <w:num w:numId="3" w16cid:durableId="694816502">
    <w:abstractNumId w:val="1"/>
  </w:num>
  <w:num w:numId="4" w16cid:durableId="841554580">
    <w:abstractNumId w:val="4"/>
  </w:num>
  <w:num w:numId="5" w16cid:durableId="1938245364">
    <w:abstractNumId w:val="5"/>
  </w:num>
  <w:num w:numId="6" w16cid:durableId="104272766">
    <w:abstractNumId w:val="3"/>
  </w:num>
  <w:num w:numId="7" w16cid:durableId="1206060304">
    <w:abstractNumId w:val="2"/>
  </w:num>
  <w:num w:numId="8" w16cid:durableId="456949461">
    <w:abstractNumId w:val="6"/>
  </w:num>
  <w:num w:numId="9" w16cid:durableId="17549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55CDA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54567"/>
    <w:rsid w:val="00662CD3"/>
    <w:rsid w:val="006D500C"/>
    <w:rsid w:val="006F6BF5"/>
    <w:rsid w:val="00705DB8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E3047"/>
    <w:rsid w:val="00BF541C"/>
    <w:rsid w:val="00C00851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24CB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1EAA4E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2026-05-04T22:45:00Z</dcterms:modified>
</cp:coreProperties>
</file>