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0F67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4DAEC014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40B9B0E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0C482F1F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844733B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000166-2026/CC1-APELACION</w:t>
      </w:r>
    </w:p>
    <w:p w14:paraId="05057667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000342-2025/PS1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6455292" w14:textId="77777777" w:rsidTr="004F158F">
        <w:trPr>
          <w:trHeight w:val="987"/>
        </w:trPr>
        <w:tc>
          <w:tcPr>
            <w:tcW w:w="3684" w:type="dxa"/>
          </w:tcPr>
          <w:p w14:paraId="3D9C0A56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26454748</w:t>
            </w:r>
          </w:p>
        </w:tc>
      </w:tr>
    </w:tbl>
    <w:p w14:paraId="4C7D6FE6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033AA1A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B572D2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A6BE33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7F8D925" w14:textId="082426FC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20AF5FAC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MARIO ROSALES MAYOR</w:t>
      </w:r>
    </w:p>
    <w:p w14:paraId="346E9E97" w14:textId="63DF178E" w:rsidR="00A90F1B" w:rsidRPr="00AE7B81" w:rsidRDefault="00E7361C" w:rsidP="00AE7B81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mario.rosales@pucp.pe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6EF26004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2C6C7F9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*2026-CC1-N017340*</w:t>
            </w:r>
          </w:p>
        </w:tc>
      </w:tr>
    </w:tbl>
    <w:p w14:paraId="635A5B0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C6248C0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18DAC3F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3158CBB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CC4C357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0386CB0C" w14:textId="77777777" w:rsidR="00B9040A" w:rsidRPr="00AE7B81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AE7B81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6B66E41A" w14:textId="77777777" w:rsidR="00F105E3" w:rsidRPr="00AE7B81" w:rsidRDefault="00F105E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65499814" w14:textId="77777777" w:rsidR="00662CD3" w:rsidRPr="00AE7B81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07A006DE" w14:textId="77777777" w:rsidR="00AE7B81" w:rsidRPr="00C85E9A" w:rsidRDefault="00AE7B81" w:rsidP="00AE7B8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1342FA4" w14:textId="77777777" w:rsidR="00AE7B81" w:rsidRPr="00C85E9A" w:rsidRDefault="00AE7B81" w:rsidP="00AE7B8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6A147ADF" w14:textId="77777777" w:rsidR="00AE7B81" w:rsidRPr="00C85E9A" w:rsidRDefault="00AE7B81" w:rsidP="00AE7B81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2EBAA41D" w14:textId="77777777" w:rsidR="00AE7B81" w:rsidRPr="006F39B7" w:rsidRDefault="00AE7B81" w:rsidP="00AE7B81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F727CF7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631073E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1EFA492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1896715" w14:textId="6FF59D1A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AE7B81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AE7B81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5F4455C9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B9BF2F5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8C49346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85297FA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39D50D4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DFEA334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5328400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CC7EC5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CC389E5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48DF56D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50D2B44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541B348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487BA5C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7D1C4" w14:textId="77777777" w:rsidR="00B93F66" w:rsidRDefault="00B93F66">
      <w:r>
        <w:separator/>
      </w:r>
    </w:p>
  </w:endnote>
  <w:endnote w:type="continuationSeparator" w:id="0">
    <w:p w14:paraId="22E70137" w14:textId="77777777" w:rsidR="00B93F66" w:rsidRDefault="00B93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A0605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D45B1A0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FBBED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F57E1" w14:textId="77777777" w:rsidR="00B93F66" w:rsidRDefault="00B93F66">
      <w:r>
        <w:separator/>
      </w:r>
    </w:p>
  </w:footnote>
  <w:footnote w:type="continuationSeparator" w:id="0">
    <w:p w14:paraId="0757B2FB" w14:textId="77777777" w:rsidR="00B93F66" w:rsidRDefault="00B93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32211" w14:textId="77777777" w:rsidR="00AE7B81" w:rsidRDefault="00AE7B8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1543EC8" w14:textId="77777777" w:rsidR="00AE7B81" w:rsidRDefault="00AE7B8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5967CDC" w14:textId="77777777" w:rsidR="00AE7B81" w:rsidRDefault="00AE7B8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626EEED" w14:textId="77777777" w:rsidR="00AE7B81" w:rsidRDefault="00AE7B8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97F1F8F" w14:textId="1940CDE1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CEA5583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74DF7501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B988F4A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174618">
    <w:abstractNumId w:val="1"/>
  </w:num>
  <w:num w:numId="2" w16cid:durableId="228003686">
    <w:abstractNumId w:val="4"/>
  </w:num>
  <w:num w:numId="3" w16cid:durableId="777800644">
    <w:abstractNumId w:val="1"/>
  </w:num>
  <w:num w:numId="4" w16cid:durableId="1072461793">
    <w:abstractNumId w:val="4"/>
  </w:num>
  <w:num w:numId="5" w16cid:durableId="1291592337">
    <w:abstractNumId w:val="5"/>
  </w:num>
  <w:num w:numId="6" w16cid:durableId="124079072">
    <w:abstractNumId w:val="3"/>
  </w:num>
  <w:num w:numId="7" w16cid:durableId="1835224135">
    <w:abstractNumId w:val="2"/>
  </w:num>
  <w:num w:numId="8" w16cid:durableId="473182635">
    <w:abstractNumId w:val="6"/>
  </w:num>
  <w:num w:numId="9" w16cid:durableId="193562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05CC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E7B81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93F66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CDABF25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2026-05-01T05:08:00Z</dcterms:modified>
</cp:coreProperties>
</file>