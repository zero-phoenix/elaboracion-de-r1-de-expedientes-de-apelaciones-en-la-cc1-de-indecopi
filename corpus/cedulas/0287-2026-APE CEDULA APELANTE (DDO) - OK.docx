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351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A9F2FAE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7F52A3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26 de junio de 2026</w:t>
      </w:r>
    </w:p>
    <w:p w14:paraId="23621BB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5CED04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000287-2026/CC1-APELACION</w:t>
      </w:r>
    </w:p>
    <w:p w14:paraId="6A1899CA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001598-2025/PS1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333601C" w14:textId="77777777" w:rsidTr="004F158F">
        <w:trPr>
          <w:trHeight w:val="987"/>
        </w:trPr>
        <w:tc>
          <w:tcPr>
            <w:tcW w:w="3684" w:type="dxa"/>
          </w:tcPr>
          <w:p w14:paraId="4CD0D97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26463946</w:t>
            </w:r>
          </w:p>
        </w:tc>
      </w:tr>
    </w:tbl>
    <w:p w14:paraId="64FAB649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12FFD7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91C95A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8A5069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DFA0682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7BD8AE4C" w14:textId="70B36212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FE7DAA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16FAAD36" w14:textId="2480E4F5" w:rsidR="00A90F1B" w:rsidRPr="00FE7DAA" w:rsidRDefault="00E7361C" w:rsidP="00FE7DA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FE7DAA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A3EFC61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9D3B7C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*2026-CC1-N027015*</w:t>
            </w:r>
          </w:p>
        </w:tc>
      </w:tr>
    </w:tbl>
    <w:p w14:paraId="1D64E4F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2B0956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B60305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42B3B9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26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99AF73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64E1D44" w14:textId="37B54AA0" w:rsidR="00F105E3" w:rsidRPr="00FE7DAA" w:rsidRDefault="00D838DC" w:rsidP="00FE7DAA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E7DAA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DC56636" w14:textId="77777777" w:rsidR="00662CD3" w:rsidRPr="00FE7DAA" w:rsidRDefault="00662CD3" w:rsidP="00FE7DAA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</w:p>
    <w:p w14:paraId="4EE47897" w14:textId="77777777" w:rsidR="00D363E7" w:rsidRPr="00C85E9A" w:rsidRDefault="00D363E7" w:rsidP="00D363E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DF30655" w14:textId="77777777" w:rsidR="00D363E7" w:rsidRPr="00C85E9A" w:rsidRDefault="00D363E7" w:rsidP="00D363E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5F46BDAC" w14:textId="77777777" w:rsidR="00D363E7" w:rsidRPr="00C85E9A" w:rsidRDefault="00D363E7" w:rsidP="00D363E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37E764AC" w14:textId="77777777" w:rsidR="00D363E7" w:rsidRPr="006F39B7" w:rsidRDefault="00D363E7" w:rsidP="00D363E7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6F70622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572AD4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B6DD29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F357A66" w14:textId="58655D00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E7DA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E7DA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1A558B8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F49777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079DEC9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E649FD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5548DEA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474488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07D5143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C0F741B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7E5FC77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D130DB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F02E17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C8FF828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A2FE848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23E2D" w14:textId="77777777" w:rsidR="00C77D69" w:rsidRDefault="00C77D69">
      <w:r>
        <w:separator/>
      </w:r>
    </w:p>
  </w:endnote>
  <w:endnote w:type="continuationSeparator" w:id="0">
    <w:p w14:paraId="22C4C1CC" w14:textId="77777777" w:rsidR="00C77D69" w:rsidRDefault="00C77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28D5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B833D1C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975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A8CD" w14:textId="77777777" w:rsidR="00C77D69" w:rsidRDefault="00C77D69">
      <w:r>
        <w:separator/>
      </w:r>
    </w:p>
  </w:footnote>
  <w:footnote w:type="continuationSeparator" w:id="0">
    <w:p w14:paraId="5B08DEED" w14:textId="77777777" w:rsidR="00C77D69" w:rsidRDefault="00C77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6F0B9" w14:textId="77777777" w:rsidR="00FE7DAA" w:rsidRDefault="00FE7DA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AB4D485" w14:textId="77777777" w:rsidR="00FE7DAA" w:rsidRDefault="00FE7DA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2FCC7D2" w14:textId="77777777" w:rsidR="00FE7DAA" w:rsidRDefault="00FE7DA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1A90AE8" w14:textId="77777777" w:rsidR="00FE7DAA" w:rsidRDefault="00FE7DA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3358223" w14:textId="168AB0B0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6CE5FD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663EAC5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0D676B1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45868">
    <w:abstractNumId w:val="1"/>
  </w:num>
  <w:num w:numId="2" w16cid:durableId="286933126">
    <w:abstractNumId w:val="4"/>
  </w:num>
  <w:num w:numId="3" w16cid:durableId="346299201">
    <w:abstractNumId w:val="1"/>
  </w:num>
  <w:num w:numId="4" w16cid:durableId="1100372214">
    <w:abstractNumId w:val="4"/>
  </w:num>
  <w:num w:numId="5" w16cid:durableId="608395669">
    <w:abstractNumId w:val="5"/>
  </w:num>
  <w:num w:numId="6" w16cid:durableId="84964359">
    <w:abstractNumId w:val="3"/>
  </w:num>
  <w:num w:numId="7" w16cid:durableId="1619484366">
    <w:abstractNumId w:val="2"/>
  </w:num>
  <w:num w:numId="8" w16cid:durableId="1921326413">
    <w:abstractNumId w:val="6"/>
  </w:num>
  <w:num w:numId="9" w16cid:durableId="73343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22F2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77D69"/>
    <w:rsid w:val="00C80266"/>
    <w:rsid w:val="00CC11BD"/>
    <w:rsid w:val="00CC7106"/>
    <w:rsid w:val="00CE0D63"/>
    <w:rsid w:val="00CE450E"/>
    <w:rsid w:val="00CE7375"/>
    <w:rsid w:val="00CE7477"/>
    <w:rsid w:val="00D21722"/>
    <w:rsid w:val="00D2466E"/>
    <w:rsid w:val="00D24A95"/>
    <w:rsid w:val="00D30FFE"/>
    <w:rsid w:val="00D363E7"/>
    <w:rsid w:val="00D40D59"/>
    <w:rsid w:val="00D65FF2"/>
    <w:rsid w:val="00D838DC"/>
    <w:rsid w:val="00D967CF"/>
    <w:rsid w:val="00DA0566"/>
    <w:rsid w:val="00DB7BF5"/>
    <w:rsid w:val="00DC590A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  <w:rsid w:val="00FE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56FB44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39</TotalTime>
  <Pages>1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2026-06-27T01:56:00Z</dcterms:modified>
</cp:coreProperties>
</file>