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636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DE1321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34A87F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 de julio de 2026</w:t>
      </w:r>
    </w:p>
    <w:p w14:paraId="3D5028F7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74051B7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000333-2026/CC1-APELACION</w:t>
      </w:r>
    </w:p>
    <w:p w14:paraId="098BA5F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001880-2025/PS1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F2041B8" w14:textId="77777777" w:rsidTr="004F158F">
        <w:trPr>
          <w:trHeight w:val="987"/>
        </w:trPr>
        <w:tc>
          <w:tcPr>
            <w:tcW w:w="3684" w:type="dxa"/>
          </w:tcPr>
          <w:p w14:paraId="4D6B797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26468299</w:t>
            </w:r>
          </w:p>
        </w:tc>
      </w:tr>
    </w:tbl>
    <w:p w14:paraId="0386081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7F1F2F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802AA9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9568FC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8D5F4D2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31DF2F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PERU S.A.C.</w:t>
      </w:r>
    </w:p>
    <w:p w14:paraId="3722CA61" w14:textId="61D73DAC" w:rsidR="00A90F1B" w:rsidRPr="00213919" w:rsidRDefault="00E7361C" w:rsidP="0021391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00E312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CBAA9B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*2026-CC1-N028055*</w:t>
            </w:r>
          </w:p>
        </w:tc>
      </w:tr>
    </w:tbl>
    <w:p w14:paraId="2B80137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B785AF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3472E5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CC9B3D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1044E9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D46E1E6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3550A80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0809116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E74C490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20A58CB9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0A1468D5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4C065BC4" w14:textId="77777777" w:rsidR="005E26E7" w:rsidRPr="001A7F4C" w:rsidRDefault="005E26E7" w:rsidP="005E26E7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Comisión de Protección al Consumidor N° 1</w:t>
      </w:r>
    </w:p>
    <w:p w14:paraId="07863AD8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38C1C1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11DFA2A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4446BCE" w14:textId="77777777" w:rsidR="00E87401" w:rsidRDefault="00BD0145" w:rsidP="00E87401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21391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21391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2281A09" w14:textId="3EF91277" w:rsidR="00B9040A" w:rsidRPr="00E87401" w:rsidRDefault="00E87401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EB03A1">
        <w:rPr>
          <w:rFonts w:ascii="Arial Narrow" w:hAnsi="Arial Narrow" w:cs="Arial"/>
          <w:noProof/>
          <w:sz w:val="20"/>
          <w:szCs w:val="20"/>
        </w:rPr>
        <w:t xml:space="preserve">escrito de apelación presentado por La Positiva Seguros y Reaseguros S.A.  </w:t>
      </w:r>
      <w:r>
        <w:rPr>
          <w:rFonts w:ascii="Arial Narrow" w:hAnsi="Arial Narrow" w:cs="Arial"/>
          <w:noProof/>
          <w:sz w:val="20"/>
          <w:szCs w:val="20"/>
        </w:rPr>
        <w:t>(15 fojas).</w:t>
      </w:r>
    </w:p>
    <w:p w14:paraId="177BAF8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F0982D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AEE5AA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518E15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CA2B3E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6894ED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8DD3D86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A8E20E3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9906AD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45EE9A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835C2B2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17AEE26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p w14:paraId="640EE638" w14:textId="77777777" w:rsidR="00B73329" w:rsidRDefault="00E854A1">
      <w:r>
        <w:br w:type="page"/>
      </w:r>
    </w:p>
    <w:p w14:paraId="2AA2D7F3" w14:textId="77777777" w:rsidR="00B73329" w:rsidRDefault="00B73329"/>
    <w:p w14:paraId="44434FE8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55D4DD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77F69A0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 de julio de 2026</w:t>
      </w:r>
    </w:p>
    <w:p w14:paraId="7E03EE0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7CF404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000333-2026/CC1-APELACION</w:t>
      </w:r>
    </w:p>
    <w:p w14:paraId="64E1FDC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001880-2025/PS1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565FD5A" w14:textId="77777777" w:rsidTr="004F158F">
        <w:trPr>
          <w:trHeight w:val="987"/>
        </w:trPr>
        <w:tc>
          <w:tcPr>
            <w:tcW w:w="3684" w:type="dxa"/>
          </w:tcPr>
          <w:p w14:paraId="4CD152E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26468299</w:t>
            </w:r>
          </w:p>
        </w:tc>
      </w:tr>
    </w:tbl>
    <w:p w14:paraId="04B5173A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248C20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C480B4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2E4F43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78B008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505C72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21F84204" w14:textId="61C277C4" w:rsidR="00A90F1B" w:rsidRPr="00213919" w:rsidRDefault="00E7361C" w:rsidP="0021391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F0EFACD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C09625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*2026-CC1-N028056*</w:t>
            </w:r>
          </w:p>
        </w:tc>
      </w:tr>
    </w:tbl>
    <w:p w14:paraId="1CB857B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70A387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E24E20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8010F1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BAD0E0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8FFAAC9" w14:textId="77777777" w:rsidR="00B9040A" w:rsidRPr="005E26E7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5E26E7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6347BA1C" w14:textId="77777777" w:rsidR="00D838DC" w:rsidRPr="005E26E7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1BB9CE3" w14:textId="77777777" w:rsidR="00D838DC" w:rsidRPr="005E26E7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4CCDCBEF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0E155BCE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646FA85A" w14:textId="77777777" w:rsidR="005E26E7" w:rsidRPr="00B56DFD" w:rsidRDefault="005E26E7" w:rsidP="005E26E7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2A9A7F94" w14:textId="77777777" w:rsidR="005E26E7" w:rsidRPr="001A7F4C" w:rsidRDefault="005E26E7" w:rsidP="005E26E7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Comisión de Protección al Consumidor N° 1</w:t>
      </w:r>
    </w:p>
    <w:p w14:paraId="5206376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3872FB2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43DA6F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DF2CAFA" w14:textId="77777777" w:rsidR="00970D29" w:rsidRDefault="00BD0145" w:rsidP="00970D2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21391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21391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  <w:r w:rsidR="00970D29">
        <w:rPr>
          <w:rFonts w:ascii="Arial Narrow" w:hAnsi="Arial Narrow" w:cs="Arial"/>
          <w:noProof/>
          <w:sz w:val="20"/>
          <w:szCs w:val="20"/>
        </w:rPr>
        <w:t xml:space="preserve"> </w:t>
      </w:r>
    </w:p>
    <w:p w14:paraId="4C3C2442" w14:textId="74479E22" w:rsidR="00BD0145" w:rsidRPr="00970D29" w:rsidRDefault="00970D29" w:rsidP="00970D2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EB03A1">
        <w:rPr>
          <w:rFonts w:ascii="Arial Narrow" w:hAnsi="Arial Narrow" w:cs="Arial"/>
          <w:noProof/>
          <w:sz w:val="20"/>
          <w:szCs w:val="20"/>
        </w:rPr>
        <w:t>escrito de apelación presentado por Insurama Servicios Perú S.A.C.</w:t>
      </w:r>
      <w:r>
        <w:rPr>
          <w:rFonts w:ascii="Arial Narrow" w:hAnsi="Arial Narrow" w:cs="Arial"/>
          <w:noProof/>
          <w:sz w:val="20"/>
          <w:szCs w:val="20"/>
        </w:rPr>
        <w:t xml:space="preserve"> (18 fojas).</w:t>
      </w:r>
    </w:p>
    <w:p w14:paraId="3A47C47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118F670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5B2D8A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92ED18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3C40A5E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4289409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2CE7D9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6B58BC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DBF734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4B59D6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663ED2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28ECE4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B1F8" w14:textId="77777777" w:rsidR="00FC2470" w:rsidRDefault="00FC2470">
      <w:r>
        <w:separator/>
      </w:r>
    </w:p>
  </w:endnote>
  <w:endnote w:type="continuationSeparator" w:id="0">
    <w:p w14:paraId="483994B3" w14:textId="77777777" w:rsidR="00FC2470" w:rsidRDefault="00FC2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7BD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98F34AF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618F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2281" w14:textId="77777777" w:rsidR="00FC2470" w:rsidRDefault="00FC2470">
      <w:r>
        <w:separator/>
      </w:r>
    </w:p>
  </w:footnote>
  <w:footnote w:type="continuationSeparator" w:id="0">
    <w:p w14:paraId="766EFF29" w14:textId="77777777" w:rsidR="00FC2470" w:rsidRDefault="00FC2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ADB9" w14:textId="77777777" w:rsidR="00174C01" w:rsidRDefault="00174C0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8635FB9" w14:textId="77777777" w:rsidR="00174C01" w:rsidRDefault="00174C0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22EEEB" w14:textId="77777777" w:rsidR="00174C01" w:rsidRDefault="00174C0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6914C3B" w14:textId="77777777" w:rsidR="00174C01" w:rsidRDefault="00174C0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F3C36FF" w14:textId="3434544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41699D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219D38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3D5DCB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930368">
    <w:abstractNumId w:val="1"/>
  </w:num>
  <w:num w:numId="2" w16cid:durableId="783428992">
    <w:abstractNumId w:val="4"/>
  </w:num>
  <w:num w:numId="3" w16cid:durableId="1791120787">
    <w:abstractNumId w:val="1"/>
  </w:num>
  <w:num w:numId="4" w16cid:durableId="273825260">
    <w:abstractNumId w:val="4"/>
  </w:num>
  <w:num w:numId="5" w16cid:durableId="1518736226">
    <w:abstractNumId w:val="5"/>
  </w:num>
  <w:num w:numId="6" w16cid:durableId="393234308">
    <w:abstractNumId w:val="3"/>
  </w:num>
  <w:num w:numId="7" w16cid:durableId="711732179">
    <w:abstractNumId w:val="2"/>
  </w:num>
  <w:num w:numId="8" w16cid:durableId="168643925">
    <w:abstractNumId w:val="6"/>
  </w:num>
  <w:num w:numId="9" w16cid:durableId="109393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74C01"/>
    <w:rsid w:val="00195ECA"/>
    <w:rsid w:val="001A54D7"/>
    <w:rsid w:val="001D3041"/>
    <w:rsid w:val="001E599A"/>
    <w:rsid w:val="00213919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07F0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26E7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219A7"/>
    <w:rsid w:val="00933E50"/>
    <w:rsid w:val="009352EB"/>
    <w:rsid w:val="0095141B"/>
    <w:rsid w:val="009568EE"/>
    <w:rsid w:val="00964303"/>
    <w:rsid w:val="00970D29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3329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854A1"/>
    <w:rsid w:val="00E87401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C2470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9E5EBB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2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29</cp:revision>
  <dcterms:created xsi:type="dcterms:W3CDTF">2017-09-08T19:50:00Z</dcterms:created>
  <dcterms:modified xsi:type="dcterms:W3CDTF">2026-07-06T17:51:00Z</dcterms:modified>
</cp:coreProperties>
</file>