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A80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7D95A2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865371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1DFEE617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6CDC27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000370-2026/CC1-APELACION</w:t>
      </w:r>
    </w:p>
    <w:p w14:paraId="2EA94AD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001931-2025/PS1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4603E4C" w14:textId="77777777" w:rsidTr="004F158F">
        <w:trPr>
          <w:trHeight w:val="987"/>
        </w:trPr>
        <w:tc>
          <w:tcPr>
            <w:tcW w:w="3684" w:type="dxa"/>
          </w:tcPr>
          <w:p w14:paraId="2FA8A8CB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26470817</w:t>
            </w:r>
          </w:p>
        </w:tc>
      </w:tr>
    </w:tbl>
    <w:p w14:paraId="2B42DF8C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F86D41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283C5E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44C34A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A8D405C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17EB0B20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0F5D6130" w14:textId="37EB133B" w:rsidR="00A90F1B" w:rsidRPr="00A152F8" w:rsidRDefault="00E7361C" w:rsidP="00A152F8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A152F8">
        <w:rPr>
          <w:rFonts w:ascii="Arial Narrow" w:hAnsi="Arial Narrow" w:cs="Arial"/>
          <w:sz w:val="22"/>
          <w:szCs w:val="22"/>
          <w:lang w:val="pt-PT"/>
        </w:rPr>
        <w:t>CORREO-E CONTENCIOSOS.SINIESTROS@LAPOSITIVA.COM.PE; FATIMA.VEGA@LAPOSITIVA.COM.PE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3F3ADE8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C6619A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*2026-CC1-N023496*</w:t>
            </w:r>
          </w:p>
        </w:tc>
      </w:tr>
    </w:tbl>
    <w:p w14:paraId="76636FA0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FBE3EDD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07E9A4D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3F232AC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D8EBAE3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7A47E78" w14:textId="77777777" w:rsidR="00B9040A" w:rsidRPr="00A152F8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A152F8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1C947991" w14:textId="77777777" w:rsidR="00D838DC" w:rsidRPr="00A152F8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07087D75" w14:textId="77777777" w:rsidR="00D838DC" w:rsidRPr="00A152F8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77B769B" w14:textId="77777777" w:rsidR="00A152F8" w:rsidRPr="00C85E9A" w:rsidRDefault="00A152F8" w:rsidP="00A152F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68201E2" w14:textId="77777777" w:rsidR="00A152F8" w:rsidRPr="00C85E9A" w:rsidRDefault="00A152F8" w:rsidP="00A152F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548F1264" w14:textId="77777777" w:rsidR="00A152F8" w:rsidRPr="00C85E9A" w:rsidRDefault="00A152F8" w:rsidP="00A152F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0FC1779F" w14:textId="77777777" w:rsidR="00A152F8" w:rsidRPr="006F39B7" w:rsidRDefault="00A152F8" w:rsidP="00A152F8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A15C64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064E4A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19A446AA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85B3253" w14:textId="6A9F8A0D" w:rsidR="00A152F8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152F8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152F8">
        <w:rPr>
          <w:rFonts w:ascii="Arial Narrow" w:hAnsi="Arial Narrow" w:cs="Arial"/>
          <w:noProof/>
          <w:sz w:val="20"/>
          <w:szCs w:val="20"/>
        </w:rPr>
        <w:t xml:space="preserve">1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foja)</w:t>
      </w:r>
      <w:r w:rsidR="00A152F8">
        <w:rPr>
          <w:rFonts w:ascii="Arial Narrow" w:hAnsi="Arial Narrow" w:cs="Arial"/>
          <w:noProof/>
          <w:sz w:val="20"/>
          <w:szCs w:val="20"/>
        </w:rPr>
        <w:t>.</w:t>
      </w:r>
    </w:p>
    <w:p w14:paraId="7C158A55" w14:textId="3853D30B" w:rsidR="00A152F8" w:rsidRDefault="00A152F8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A152F8">
        <w:rPr>
          <w:rFonts w:ascii="Arial Narrow" w:hAnsi="Arial Narrow" w:cs="Arial"/>
          <w:noProof/>
          <w:sz w:val="20"/>
          <w:szCs w:val="20"/>
        </w:rPr>
        <w:t xml:space="preserve">Copia del escrito de </w:t>
      </w:r>
      <w:r w:rsidR="0041786B" w:rsidRPr="0041786B">
        <w:rPr>
          <w:rFonts w:ascii="Arial Narrow" w:hAnsi="Arial Narrow" w:cs="Arial"/>
          <w:noProof/>
          <w:sz w:val="20"/>
          <w:szCs w:val="20"/>
        </w:rPr>
        <w:t xml:space="preserve">Insurama Servicios Perú S.A.C. </w:t>
      </w:r>
      <w:r w:rsidRPr="00A152F8">
        <w:rPr>
          <w:rFonts w:ascii="Arial Narrow" w:hAnsi="Arial Narrow" w:cs="Arial"/>
          <w:noProof/>
          <w:sz w:val="20"/>
          <w:szCs w:val="20"/>
        </w:rPr>
        <w:t xml:space="preserve">presentada el </w:t>
      </w:r>
      <w:r w:rsidR="007B7CA0" w:rsidRPr="007B7CA0">
        <w:rPr>
          <w:rFonts w:ascii="Arial Narrow" w:hAnsi="Arial Narrow" w:cs="Arial"/>
          <w:noProof/>
          <w:sz w:val="20"/>
          <w:szCs w:val="20"/>
        </w:rPr>
        <w:t>16 de marzo de 2026</w:t>
      </w:r>
      <w:r w:rsidR="007B7CA0" w:rsidRPr="007B7CA0">
        <w:rPr>
          <w:rFonts w:ascii="Arial Narrow" w:hAnsi="Arial Narrow" w:cs="Arial"/>
          <w:noProof/>
          <w:sz w:val="20"/>
          <w:szCs w:val="20"/>
        </w:rPr>
        <w:t xml:space="preserve"> </w:t>
      </w:r>
      <w:r w:rsidRPr="00A152F8">
        <w:rPr>
          <w:rFonts w:ascii="Arial Narrow" w:hAnsi="Arial Narrow" w:cs="Arial"/>
          <w:noProof/>
          <w:sz w:val="20"/>
          <w:szCs w:val="20"/>
        </w:rPr>
        <w:t>(</w:t>
      </w:r>
      <w:r w:rsidR="007B7CA0">
        <w:rPr>
          <w:rFonts w:ascii="Arial Narrow" w:hAnsi="Arial Narrow" w:cs="Arial"/>
          <w:noProof/>
          <w:sz w:val="20"/>
          <w:szCs w:val="20"/>
        </w:rPr>
        <w:t>11</w:t>
      </w:r>
      <w:r w:rsidRPr="00A152F8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4E37AE7D" w14:textId="4D0D35B5" w:rsidR="00BD0145" w:rsidRDefault="00A152F8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A152F8">
        <w:rPr>
          <w:rFonts w:ascii="Arial Narrow" w:hAnsi="Arial Narrow" w:cs="Arial"/>
          <w:noProof/>
          <w:sz w:val="20"/>
          <w:szCs w:val="20"/>
        </w:rPr>
        <w:t xml:space="preserve">Copia del escrito de la parte </w:t>
      </w:r>
      <w:r w:rsidR="0076580A">
        <w:rPr>
          <w:rFonts w:ascii="Arial Narrow" w:hAnsi="Arial Narrow" w:cs="Arial"/>
          <w:noProof/>
          <w:sz w:val="20"/>
          <w:szCs w:val="20"/>
        </w:rPr>
        <w:t>denunciante</w:t>
      </w:r>
      <w:r w:rsidRPr="00A152F8">
        <w:rPr>
          <w:rFonts w:ascii="Arial Narrow" w:hAnsi="Arial Narrow" w:cs="Arial"/>
          <w:noProof/>
          <w:sz w:val="20"/>
          <w:szCs w:val="20"/>
        </w:rPr>
        <w:t xml:space="preserve"> presentada el </w:t>
      </w:r>
      <w:r w:rsidR="007B7CA0" w:rsidRPr="007B7CA0">
        <w:rPr>
          <w:rFonts w:ascii="Arial Narrow" w:hAnsi="Arial Narrow" w:cs="Arial"/>
          <w:noProof/>
          <w:sz w:val="20"/>
          <w:szCs w:val="20"/>
        </w:rPr>
        <w:t>16 de marzo de 2026</w:t>
      </w:r>
      <w:r w:rsidR="007B7CA0" w:rsidRPr="007B7CA0">
        <w:rPr>
          <w:rFonts w:ascii="Arial Narrow" w:hAnsi="Arial Narrow" w:cs="Arial"/>
          <w:noProof/>
          <w:sz w:val="20"/>
          <w:szCs w:val="20"/>
        </w:rPr>
        <w:t xml:space="preserve"> </w:t>
      </w:r>
      <w:r w:rsidRPr="00A152F8">
        <w:rPr>
          <w:rFonts w:ascii="Arial Narrow" w:hAnsi="Arial Narrow" w:cs="Arial"/>
          <w:noProof/>
          <w:sz w:val="20"/>
          <w:szCs w:val="20"/>
        </w:rPr>
        <w:t>(</w:t>
      </w:r>
      <w:r w:rsidR="007B7CA0">
        <w:rPr>
          <w:rFonts w:ascii="Arial Narrow" w:hAnsi="Arial Narrow" w:cs="Arial"/>
          <w:noProof/>
          <w:sz w:val="20"/>
          <w:szCs w:val="20"/>
        </w:rPr>
        <w:t>8</w:t>
      </w:r>
      <w:r w:rsidRPr="00A152F8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92DDD3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F8D08E1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09AA7E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8276497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A4AC662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57056C6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1A942B0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1BD8EB8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01909C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B99D8F5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82526E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451C44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FE3D49F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68DF2" w14:textId="77777777" w:rsidR="0096386D" w:rsidRDefault="0096386D">
      <w:r>
        <w:separator/>
      </w:r>
    </w:p>
  </w:endnote>
  <w:endnote w:type="continuationSeparator" w:id="0">
    <w:p w14:paraId="51EDCF2F" w14:textId="77777777" w:rsidR="0096386D" w:rsidRDefault="00963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C48A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E1CCB1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864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6094" w14:textId="77777777" w:rsidR="0096386D" w:rsidRDefault="0096386D">
      <w:r>
        <w:separator/>
      </w:r>
    </w:p>
  </w:footnote>
  <w:footnote w:type="continuationSeparator" w:id="0">
    <w:p w14:paraId="68114F5A" w14:textId="77777777" w:rsidR="0096386D" w:rsidRDefault="00963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1C88" w14:textId="77777777" w:rsidR="00A152F8" w:rsidRDefault="00A152F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678DE5F" w14:textId="77777777" w:rsidR="00A152F8" w:rsidRDefault="00A152F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ED8D9A6" w14:textId="77777777" w:rsidR="00A152F8" w:rsidRDefault="00A152F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7C37CA8" w14:textId="77777777" w:rsidR="00A152F8" w:rsidRDefault="00A152F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C4272DC" w14:textId="502287E0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C3D098E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CA4902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03B4D3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013458">
    <w:abstractNumId w:val="1"/>
  </w:num>
  <w:num w:numId="2" w16cid:durableId="1367371765">
    <w:abstractNumId w:val="4"/>
  </w:num>
  <w:num w:numId="3" w16cid:durableId="191459513">
    <w:abstractNumId w:val="1"/>
  </w:num>
  <w:num w:numId="4" w16cid:durableId="811170451">
    <w:abstractNumId w:val="4"/>
  </w:num>
  <w:num w:numId="5" w16cid:durableId="1536505740">
    <w:abstractNumId w:val="5"/>
  </w:num>
  <w:num w:numId="6" w16cid:durableId="1601449075">
    <w:abstractNumId w:val="3"/>
  </w:num>
  <w:num w:numId="7" w16cid:durableId="637151446">
    <w:abstractNumId w:val="2"/>
  </w:num>
  <w:num w:numId="8" w16cid:durableId="1857184492">
    <w:abstractNumId w:val="6"/>
  </w:num>
  <w:num w:numId="9" w16cid:durableId="105901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6059F"/>
    <w:rsid w:val="00382FC6"/>
    <w:rsid w:val="00397208"/>
    <w:rsid w:val="003E3434"/>
    <w:rsid w:val="00402A13"/>
    <w:rsid w:val="00410E06"/>
    <w:rsid w:val="0041786B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580A"/>
    <w:rsid w:val="0076629C"/>
    <w:rsid w:val="007A7F0C"/>
    <w:rsid w:val="007B5850"/>
    <w:rsid w:val="007B5D52"/>
    <w:rsid w:val="007B7CA0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386D"/>
    <w:rsid w:val="00964303"/>
    <w:rsid w:val="00982F29"/>
    <w:rsid w:val="009932C7"/>
    <w:rsid w:val="009B671B"/>
    <w:rsid w:val="009B67C5"/>
    <w:rsid w:val="009C6AB3"/>
    <w:rsid w:val="009D6431"/>
    <w:rsid w:val="00A152F8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81852C4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2026-06-05T21:53:00Z</dcterms:modified>
</cp:coreProperties>
</file>