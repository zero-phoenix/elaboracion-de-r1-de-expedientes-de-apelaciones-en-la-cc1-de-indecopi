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A7C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05DEFE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EC8773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18 de septiembre de 2026</w:t>
      </w:r>
    </w:p>
    <w:p w14:paraId="1B9320E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660F06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000608-2026/CC1-APELACION</w:t>
      </w:r>
    </w:p>
    <w:p w14:paraId="7FF2FCF3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000253-2026/PS1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C724329" w14:textId="77777777" w:rsidTr="004F158F">
        <w:trPr>
          <w:trHeight w:val="987"/>
        </w:trPr>
        <w:tc>
          <w:tcPr>
            <w:tcW w:w="3684" w:type="dxa"/>
          </w:tcPr>
          <w:p w14:paraId="27DEE13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26482866</w:t>
            </w:r>
          </w:p>
        </w:tc>
      </w:tr>
    </w:tbl>
    <w:p w14:paraId="3687495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F16944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044698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9116D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825214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137B44A4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</w:p>
    <w:p w14:paraId="0BF1994D" w14:textId="51C1E3CB" w:rsidR="00A90F1B" w:rsidRPr="00995A1D" w:rsidRDefault="00E7361C" w:rsidP="00995A1D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8B5469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1C895A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E92D37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*2026-CC1-N041956*</w:t>
            </w:r>
          </w:p>
        </w:tc>
      </w:tr>
    </w:tbl>
    <w:p w14:paraId="37217AA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A6A92C3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58D0AA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EDD500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18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B54D7D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0E93A21" w14:textId="77777777" w:rsidR="00B9040A" w:rsidRPr="008B5469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8B5469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6E67FAD2" w14:textId="77777777" w:rsidR="00D838DC" w:rsidRPr="008B546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260E4DA4" w14:textId="77777777" w:rsidR="00D838DC" w:rsidRPr="008B5469" w:rsidRDefault="00D838DC" w:rsidP="008B5469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</w:p>
    <w:p w14:paraId="0E196741" w14:textId="77777777" w:rsidR="008B5469" w:rsidRPr="008B5469" w:rsidRDefault="008B5469" w:rsidP="008B5469">
      <w:pPr>
        <w:jc w:val="center"/>
        <w:rPr>
          <w:rFonts w:ascii="Arial Narrow" w:hAnsi="Arial Narrow" w:cs="Arial"/>
          <w:bCs/>
          <w:sz w:val="22"/>
          <w:szCs w:val="22"/>
          <w:lang w:val="es-PE"/>
        </w:rPr>
      </w:pPr>
      <w:r w:rsidRPr="008B5469">
        <w:rPr>
          <w:rFonts w:ascii="Arial Narrow" w:hAnsi="Arial Narrow" w:cs="Arial"/>
          <w:bCs/>
          <w:sz w:val="22"/>
          <w:szCs w:val="22"/>
          <w:lang w:val="es-PE"/>
        </w:rPr>
        <w:t>Firmado digitalmente por</w:t>
      </w:r>
    </w:p>
    <w:p w14:paraId="7F9AEB12" w14:textId="77777777" w:rsidR="008B5469" w:rsidRPr="008B5469" w:rsidRDefault="008B5469" w:rsidP="008B546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>LOUSSIANA CATHERINE SALAZAR QUIROZ</w:t>
      </w:r>
    </w:p>
    <w:p w14:paraId="75391629" w14:textId="77777777" w:rsidR="008B5469" w:rsidRPr="008B5469" w:rsidRDefault="008B5469" w:rsidP="008B546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>Especialista Legal</w:t>
      </w:r>
    </w:p>
    <w:p w14:paraId="5DFD4E19" w14:textId="2A141037" w:rsidR="00003CD2" w:rsidRPr="008B5469" w:rsidRDefault="008B5469" w:rsidP="008B546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 xml:space="preserve">Comisión de Protección al Consumidor </w:t>
      </w:r>
      <w:proofErr w:type="spellStart"/>
      <w:r w:rsidRPr="008B5469">
        <w:rPr>
          <w:rFonts w:ascii="Arial Narrow" w:hAnsi="Arial Narrow" w:cs="Arial"/>
          <w:b/>
          <w:sz w:val="22"/>
          <w:szCs w:val="22"/>
          <w:lang w:val="es-PE"/>
        </w:rPr>
        <w:t>N°</w:t>
      </w:r>
      <w:proofErr w:type="spellEnd"/>
      <w:r w:rsidRPr="008B5469">
        <w:rPr>
          <w:rFonts w:ascii="Arial Narrow" w:hAnsi="Arial Narrow" w:cs="Arial"/>
          <w:b/>
          <w:sz w:val="22"/>
          <w:szCs w:val="22"/>
          <w:lang w:val="es-PE"/>
        </w:rPr>
        <w:t xml:space="preserve"> 1</w:t>
      </w:r>
    </w:p>
    <w:p w14:paraId="59A9F5F7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684DD93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3E30671" w14:textId="77777777" w:rsidR="008B5469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B546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B546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0D9441E5" w14:textId="5CEE6C46" w:rsidR="00BD0145" w:rsidRDefault="008B5469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B5469">
        <w:rPr>
          <w:rFonts w:ascii="Arial Narrow" w:hAnsi="Arial Narrow" w:cs="Arial"/>
          <w:noProof/>
          <w:sz w:val="20"/>
          <w:szCs w:val="20"/>
        </w:rPr>
        <w:t>Copia del escrito del de apelacion presentado por la parte denunciante el  21/05/2026 (11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BB0B94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5C0660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11806B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1C5ABC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75D1989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7CD32A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9A987D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61DDC1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290E52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BB4B721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EE24747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9D543E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59B28A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6FED" w14:textId="77777777" w:rsidR="00806122" w:rsidRDefault="00806122">
      <w:r>
        <w:separator/>
      </w:r>
    </w:p>
  </w:endnote>
  <w:endnote w:type="continuationSeparator" w:id="0">
    <w:p w14:paraId="0A20842C" w14:textId="77777777" w:rsidR="00806122" w:rsidRDefault="00806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2EF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323DF8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818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0DA4" w14:textId="77777777" w:rsidR="00806122" w:rsidRDefault="00806122">
      <w:r>
        <w:separator/>
      </w:r>
    </w:p>
  </w:footnote>
  <w:footnote w:type="continuationSeparator" w:id="0">
    <w:p w14:paraId="0C31682D" w14:textId="77777777" w:rsidR="00806122" w:rsidRDefault="00806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9D3F" w14:textId="77777777" w:rsidR="00995A1D" w:rsidRDefault="00995A1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FB7AA9C" w14:textId="77777777" w:rsidR="00995A1D" w:rsidRDefault="00995A1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940B171" w14:textId="77777777" w:rsidR="00995A1D" w:rsidRDefault="00995A1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43FF37D" w14:textId="77777777" w:rsidR="00995A1D" w:rsidRDefault="00995A1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D4575C7" w14:textId="61E4092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CC4282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C468B8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964C9C8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934740">
    <w:abstractNumId w:val="1"/>
  </w:num>
  <w:num w:numId="2" w16cid:durableId="1251356383">
    <w:abstractNumId w:val="4"/>
  </w:num>
  <w:num w:numId="3" w16cid:durableId="1613322844">
    <w:abstractNumId w:val="1"/>
  </w:num>
  <w:num w:numId="4" w16cid:durableId="92942348">
    <w:abstractNumId w:val="4"/>
  </w:num>
  <w:num w:numId="5" w16cid:durableId="2056544042">
    <w:abstractNumId w:val="5"/>
  </w:num>
  <w:num w:numId="6" w16cid:durableId="468479784">
    <w:abstractNumId w:val="3"/>
  </w:num>
  <w:num w:numId="7" w16cid:durableId="1501653668">
    <w:abstractNumId w:val="2"/>
  </w:num>
  <w:num w:numId="8" w16cid:durableId="275524058">
    <w:abstractNumId w:val="6"/>
  </w:num>
  <w:num w:numId="9" w16cid:durableId="31799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17B7F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06122"/>
    <w:rsid w:val="00825CC6"/>
    <w:rsid w:val="00834109"/>
    <w:rsid w:val="00871C14"/>
    <w:rsid w:val="008727A7"/>
    <w:rsid w:val="00875A15"/>
    <w:rsid w:val="0089317C"/>
    <w:rsid w:val="008A0848"/>
    <w:rsid w:val="008B0040"/>
    <w:rsid w:val="008B5469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95A1D"/>
    <w:rsid w:val="009B671B"/>
    <w:rsid w:val="009B67C5"/>
    <w:rsid w:val="009C6AB3"/>
    <w:rsid w:val="009D6431"/>
    <w:rsid w:val="00A30F2E"/>
    <w:rsid w:val="00A336B5"/>
    <w:rsid w:val="00A355D9"/>
    <w:rsid w:val="00A90F1B"/>
    <w:rsid w:val="00AB73B8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B5A72B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cp:lastPrinted>2026-09-21T21:11:00Z</cp:lastPrinted>
  <dcterms:created xsi:type="dcterms:W3CDTF">2017-09-08T19:50:00Z</dcterms:created>
  <dcterms:modified xsi:type="dcterms:W3CDTF">2026-09-21T21:11:00Z</dcterms:modified>
</cp:coreProperties>
</file>