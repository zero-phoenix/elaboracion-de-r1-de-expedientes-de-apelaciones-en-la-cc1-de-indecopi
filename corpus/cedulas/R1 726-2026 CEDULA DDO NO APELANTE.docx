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B1BE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788BA4E1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20414A4B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4 de septiembre de 2026</w:t>
      </w:r>
    </w:p>
    <w:p w14:paraId="03CBF126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41EEE05F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000726-2026/CC1-APELACION</w:t>
      </w:r>
    </w:p>
    <w:p w14:paraId="042284BE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000720-2026/PS1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4A39568B" w14:textId="77777777" w:rsidTr="004F158F">
        <w:trPr>
          <w:trHeight w:val="987"/>
        </w:trPr>
        <w:tc>
          <w:tcPr>
            <w:tcW w:w="3684" w:type="dxa"/>
          </w:tcPr>
          <w:p w14:paraId="3B4B138A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26487288</w:t>
            </w:r>
          </w:p>
        </w:tc>
      </w:tr>
    </w:tbl>
    <w:p w14:paraId="14BA024B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3EF6AB06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80BCC5D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7ABD4B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60B5A07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6C897C35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INTERSEGURO COMPAÑIA DE SEGUROS S.A.</w:t>
      </w:r>
    </w:p>
    <w:p w14:paraId="47100514" w14:textId="697169DA" w:rsidR="00A90F1B" w:rsidRPr="00BB4949" w:rsidRDefault="00E7361C" w:rsidP="00BB4949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46930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268C859E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4C9FB917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*2026-CC1-N039079*</w:t>
            </w:r>
          </w:p>
        </w:tc>
      </w:tr>
    </w:tbl>
    <w:p w14:paraId="77EEC534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1E104EAF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72A74D8A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1756894B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4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6DDDB3EC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6D4C4EFB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237EE2E7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55D38B2A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6C43430F" w14:textId="77777777" w:rsidR="00BB5C97" w:rsidRPr="0093144F" w:rsidRDefault="00BB5C97" w:rsidP="00BB5C97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6B707CCD" w14:textId="77777777" w:rsidR="00BB5C97" w:rsidRPr="0093144F" w:rsidRDefault="00BB5C97" w:rsidP="00BB5C97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LOUSSIANA CATHERINE SALAZAR QUIROZ</w:t>
      </w:r>
    </w:p>
    <w:p w14:paraId="5570A31B" w14:textId="77777777" w:rsidR="00BB5C97" w:rsidRDefault="00BB5C97" w:rsidP="00BB5C97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Especialista Legal</w:t>
      </w:r>
    </w:p>
    <w:p w14:paraId="5D2E2C88" w14:textId="77777777" w:rsidR="00BB5C97" w:rsidRPr="00F773C9" w:rsidRDefault="00BB5C97" w:rsidP="00BB5C97">
      <w:pPr>
        <w:suppressAutoHyphens/>
        <w:jc w:val="center"/>
        <w:rPr>
          <w:rFonts w:ascii="Arial Narrow" w:eastAsiaTheme="minorHAnsi" w:hAnsi="Arial Narrow"/>
          <w:b/>
          <w:sz w:val="22"/>
          <w:szCs w:val="22"/>
          <w:lang w:eastAsia="en-US"/>
        </w:rPr>
      </w:pPr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Comisión de Protección al Consumidor N° 1</w:t>
      </w:r>
    </w:p>
    <w:p w14:paraId="35982139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283F6691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234EA0DE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6B165496" w14:textId="77777777" w:rsidR="00BB4949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BB5C97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BB4949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</w:p>
    <w:p w14:paraId="1A7E3679" w14:textId="6D7DA4F3" w:rsidR="00BD0145" w:rsidRPr="00632EC6" w:rsidRDefault="00BB4949" w:rsidP="00632EC6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</w:t>
      </w:r>
      <w:r w:rsidRPr="00BB4949">
        <w:rPr>
          <w:rFonts w:ascii="Arial Narrow" w:hAnsi="Arial Narrow" w:cs="Arial"/>
          <w:noProof/>
          <w:sz w:val="20"/>
          <w:szCs w:val="20"/>
        </w:rPr>
        <w:t xml:space="preserve">escrito de apelacion </w:t>
      </w:r>
      <w:r>
        <w:rPr>
          <w:rFonts w:ascii="Arial Narrow" w:hAnsi="Arial Narrow" w:cs="Arial"/>
          <w:noProof/>
          <w:sz w:val="20"/>
          <w:szCs w:val="20"/>
        </w:rPr>
        <w:t>presentado por el denunciante</w:t>
      </w:r>
      <w:r w:rsidRPr="00BB4949">
        <w:rPr>
          <w:rFonts w:ascii="Arial Narrow" w:hAnsi="Arial Narrow" w:cs="Arial"/>
          <w:noProof/>
          <w:sz w:val="20"/>
          <w:szCs w:val="20"/>
        </w:rPr>
        <w:t xml:space="preserve"> del 28/05/2026 (21 fojas</w:t>
      </w:r>
      <w:r w:rsidR="00C5045F" w:rsidRPr="00632EC6">
        <w:rPr>
          <w:rFonts w:ascii="Arial Narrow" w:hAnsi="Arial Narrow" w:cs="Arial"/>
          <w:noProof/>
          <w:sz w:val="20"/>
          <w:szCs w:val="20"/>
        </w:rPr>
        <w:t>)</w:t>
      </w:r>
      <w:r w:rsidR="00BD0145" w:rsidRPr="00632EC6">
        <w:rPr>
          <w:rFonts w:ascii="Arial Narrow" w:hAnsi="Arial Narrow" w:cs="Arial"/>
          <w:noProof/>
          <w:sz w:val="20"/>
          <w:szCs w:val="20"/>
        </w:rPr>
        <w:t>.</w:t>
      </w:r>
    </w:p>
    <w:p w14:paraId="76FC80EB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4FEAA3B7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797967E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D755903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69E477AB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49551C68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7CCFC212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612FA2F6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7B8BA7C2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37AFA900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68F331A6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54C4A68A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1735D1EE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E2297" w14:textId="77777777" w:rsidR="00BF7E25" w:rsidRDefault="00BF7E25">
      <w:r>
        <w:separator/>
      </w:r>
    </w:p>
  </w:endnote>
  <w:endnote w:type="continuationSeparator" w:id="0">
    <w:p w14:paraId="494C1597" w14:textId="77777777" w:rsidR="00BF7E25" w:rsidRDefault="00BF7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21391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54157422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8AD39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E886C" w14:textId="77777777" w:rsidR="00BF7E25" w:rsidRDefault="00BF7E25">
      <w:r>
        <w:separator/>
      </w:r>
    </w:p>
  </w:footnote>
  <w:footnote w:type="continuationSeparator" w:id="0">
    <w:p w14:paraId="60B64FE3" w14:textId="77777777" w:rsidR="00BF7E25" w:rsidRDefault="00BF7E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72FC6" w14:textId="77777777" w:rsidR="00BB4949" w:rsidRDefault="00BB494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AEDE21F" w14:textId="77777777" w:rsidR="00BB4949" w:rsidRDefault="00BB494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A0361D9" w14:textId="77777777" w:rsidR="00BB4949" w:rsidRDefault="00BB494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B4DE70A" w14:textId="77777777" w:rsidR="00BB4949" w:rsidRDefault="00BB4949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1D6A2A2" w14:textId="0ECD76A9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622A0434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00F0398D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1ADC96F7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647646">
    <w:abstractNumId w:val="1"/>
  </w:num>
  <w:num w:numId="2" w16cid:durableId="439642739">
    <w:abstractNumId w:val="4"/>
  </w:num>
  <w:num w:numId="3" w16cid:durableId="405419875">
    <w:abstractNumId w:val="1"/>
  </w:num>
  <w:num w:numId="4" w16cid:durableId="1486967273">
    <w:abstractNumId w:val="4"/>
  </w:num>
  <w:num w:numId="5" w16cid:durableId="1986932406">
    <w:abstractNumId w:val="5"/>
  </w:num>
  <w:num w:numId="6" w16cid:durableId="761338770">
    <w:abstractNumId w:val="3"/>
  </w:num>
  <w:num w:numId="7" w16cid:durableId="1172644637">
    <w:abstractNumId w:val="2"/>
  </w:num>
  <w:num w:numId="8" w16cid:durableId="259722721">
    <w:abstractNumId w:val="6"/>
  </w:num>
  <w:num w:numId="9" w16cid:durableId="91213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5201"/>
    <w:rsid w:val="00116052"/>
    <w:rsid w:val="00117D97"/>
    <w:rsid w:val="001364DF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0064"/>
    <w:rsid w:val="00402A13"/>
    <w:rsid w:val="00410E06"/>
    <w:rsid w:val="0042419C"/>
    <w:rsid w:val="004502FE"/>
    <w:rsid w:val="0046723F"/>
    <w:rsid w:val="00467839"/>
    <w:rsid w:val="00492222"/>
    <w:rsid w:val="004A0EE1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32EC6"/>
    <w:rsid w:val="006527B2"/>
    <w:rsid w:val="00662CD3"/>
    <w:rsid w:val="006C3D46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25256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B4949"/>
    <w:rsid w:val="00BB5C97"/>
    <w:rsid w:val="00BC26CD"/>
    <w:rsid w:val="00BD0145"/>
    <w:rsid w:val="00BD28E5"/>
    <w:rsid w:val="00BE0752"/>
    <w:rsid w:val="00BF541C"/>
    <w:rsid w:val="00BF7E25"/>
    <w:rsid w:val="00C217D0"/>
    <w:rsid w:val="00C25F81"/>
    <w:rsid w:val="00C4298B"/>
    <w:rsid w:val="00C5045F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342EC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5BE8E17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42</TotalTime>
  <Pages>1</Pages>
  <Words>242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28</cp:revision>
  <dcterms:created xsi:type="dcterms:W3CDTF">2017-09-08T19:50:00Z</dcterms:created>
  <dcterms:modified xsi:type="dcterms:W3CDTF">2026-09-22T20:47:00Z</dcterms:modified>
</cp:coreProperties>
</file>