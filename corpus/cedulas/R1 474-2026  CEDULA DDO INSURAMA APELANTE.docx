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6A26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586F393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53AF19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7 de septiembre de 2026</w:t>
      </w:r>
    </w:p>
    <w:p w14:paraId="61542279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3BB6142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000474-2026/CC1-APELACION</w:t>
      </w:r>
    </w:p>
    <w:p w14:paraId="768F10FE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001586-2025/PS1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33A0178E" w14:textId="77777777" w:rsidTr="004F158F">
        <w:trPr>
          <w:trHeight w:val="987"/>
        </w:trPr>
        <w:tc>
          <w:tcPr>
            <w:tcW w:w="3684" w:type="dxa"/>
          </w:tcPr>
          <w:p w14:paraId="698BCF64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26476600</w:t>
            </w:r>
          </w:p>
        </w:tc>
      </w:tr>
    </w:tbl>
    <w:p w14:paraId="1FB46F77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824E9A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B24285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52D9EA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22C33ED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14D0DAF9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INSURAMA SERVICIOS PERU S.A.C.</w:t>
      </w:r>
    </w:p>
    <w:p w14:paraId="1B5879DB" w14:textId="5997D67C" w:rsidR="00A90F1B" w:rsidRPr="00C50BC1" w:rsidRDefault="00E7361C" w:rsidP="00C50BC1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284718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F6BE28F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C478952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*2026-CC1-N039477*</w:t>
            </w:r>
          </w:p>
        </w:tc>
      </w:tr>
    </w:tbl>
    <w:p w14:paraId="78DF64A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2D248F24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E942E51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5C1DC4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7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392B62C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0798333" w14:textId="77777777" w:rsidR="00B9040A" w:rsidRPr="00C50BC1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es-PE"/>
        </w:rPr>
      </w:pPr>
      <w:r w:rsidRPr="00C50BC1">
        <w:rPr>
          <w:rFonts w:ascii="Arial Narrow" w:hAnsi="Arial Narrow" w:cs="Arial"/>
          <w:bCs/>
          <w:sz w:val="22"/>
          <w:szCs w:val="22"/>
          <w:lang w:val="es-PE"/>
        </w:rPr>
        <w:t>Atentamente,</w:t>
      </w:r>
    </w:p>
    <w:p w14:paraId="3DDBE430" w14:textId="77777777" w:rsidR="00F105E3" w:rsidRPr="00C50BC1" w:rsidRDefault="00F105E3" w:rsidP="00D838DC">
      <w:pPr>
        <w:rPr>
          <w:rFonts w:ascii="Arial Narrow" w:hAnsi="Arial Narrow" w:cs="Arial"/>
          <w:bCs/>
          <w:sz w:val="22"/>
          <w:szCs w:val="22"/>
          <w:lang w:val="es-PE"/>
        </w:rPr>
      </w:pPr>
    </w:p>
    <w:p w14:paraId="37CDDB3B" w14:textId="77777777" w:rsidR="00662CD3" w:rsidRPr="00C50BC1" w:rsidRDefault="00662CD3" w:rsidP="00D838DC">
      <w:pPr>
        <w:rPr>
          <w:rFonts w:ascii="Arial Narrow" w:hAnsi="Arial Narrow" w:cs="Arial"/>
          <w:bCs/>
          <w:sz w:val="22"/>
          <w:szCs w:val="22"/>
          <w:lang w:val="es-PE"/>
        </w:rPr>
      </w:pPr>
    </w:p>
    <w:p w14:paraId="5A830679" w14:textId="77777777" w:rsidR="00912DC0" w:rsidRPr="0093144F" w:rsidRDefault="00912DC0" w:rsidP="00912DC0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F9C2719" w14:textId="77777777" w:rsidR="00912DC0" w:rsidRPr="0093144F" w:rsidRDefault="00912DC0" w:rsidP="00912DC0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5494CD70" w14:textId="77777777" w:rsidR="00912DC0" w:rsidRDefault="00912DC0" w:rsidP="00912DC0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6B9A1621" w14:textId="77777777" w:rsidR="00912DC0" w:rsidRPr="00F773C9" w:rsidRDefault="00912DC0" w:rsidP="00912DC0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Comisión de Protección al Consumidor N° 1</w:t>
      </w:r>
    </w:p>
    <w:p w14:paraId="28E21AD4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052C0DC9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06199889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EFD824F" w14:textId="3C0E2F25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C50BC1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E7CCF9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533B05D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B01ACBC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A4C970B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74B4675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AE85AA3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DDAB897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EE9FAA1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140BD0A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BA11E93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F1E9D22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47EEFE1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4C54C00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6039" w14:textId="77777777" w:rsidR="00011BF0" w:rsidRDefault="00011BF0">
      <w:r>
        <w:separator/>
      </w:r>
    </w:p>
  </w:endnote>
  <w:endnote w:type="continuationSeparator" w:id="0">
    <w:p w14:paraId="5B634FE7" w14:textId="77777777" w:rsidR="00011BF0" w:rsidRDefault="00011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7079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8CDBDDB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3BBB2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23C86" w14:textId="77777777" w:rsidR="00011BF0" w:rsidRDefault="00011BF0">
      <w:r>
        <w:separator/>
      </w:r>
    </w:p>
  </w:footnote>
  <w:footnote w:type="continuationSeparator" w:id="0">
    <w:p w14:paraId="5F555D50" w14:textId="77777777" w:rsidR="00011BF0" w:rsidRDefault="00011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C080" w14:textId="77777777" w:rsidR="00C50BC1" w:rsidRDefault="00C50BC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CB6569F" w14:textId="77777777" w:rsidR="00C50BC1" w:rsidRDefault="00C50BC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9B2BCCD" w14:textId="77777777" w:rsidR="00C50BC1" w:rsidRDefault="00C50BC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C26DA19" w14:textId="6A25DD96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752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0989DF7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94E2DF9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746723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406166">
    <w:abstractNumId w:val="1"/>
  </w:num>
  <w:num w:numId="2" w16cid:durableId="822043762">
    <w:abstractNumId w:val="4"/>
  </w:num>
  <w:num w:numId="3" w16cid:durableId="986788950">
    <w:abstractNumId w:val="1"/>
  </w:num>
  <w:num w:numId="4" w16cid:durableId="1375888771">
    <w:abstractNumId w:val="4"/>
  </w:num>
  <w:num w:numId="5" w16cid:durableId="495462964">
    <w:abstractNumId w:val="5"/>
  </w:num>
  <w:num w:numId="6" w16cid:durableId="508445989">
    <w:abstractNumId w:val="3"/>
  </w:num>
  <w:num w:numId="7" w16cid:durableId="129060225">
    <w:abstractNumId w:val="2"/>
  </w:num>
  <w:num w:numId="8" w16cid:durableId="1182738964">
    <w:abstractNumId w:val="6"/>
  </w:num>
  <w:num w:numId="9" w16cid:durableId="59224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11BF0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1205B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2DC0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33F9"/>
    <w:rsid w:val="00B150F9"/>
    <w:rsid w:val="00B45E2A"/>
    <w:rsid w:val="00B7527E"/>
    <w:rsid w:val="00B855EC"/>
    <w:rsid w:val="00B86020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50BC1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BFEAEE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dcterms:created xsi:type="dcterms:W3CDTF">2017-09-08T19:50:00Z</dcterms:created>
  <dcterms:modified xsi:type="dcterms:W3CDTF">2026-09-08T21:10:00Z</dcterms:modified>
</cp:coreProperties>
</file>